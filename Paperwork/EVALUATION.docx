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8EC" w:rsidRDefault="007C1A32" w:rsidP="00BC1053">
      <w:pPr>
        <w:pStyle w:val="Subtitle"/>
        <w:ind w:left="0"/>
        <w:rPr>
          <w:color w:val="2E653E" w:themeColor="accent5" w:themeShade="BF"/>
        </w:rPr>
      </w:pPr>
      <w:r w:rsidRPr="007C1A32">
        <w:rPr>
          <w:noProof/>
          <w:lang w:eastAsia="en-US"/>
        </w:rPr>
        <mc:AlternateContent>
          <mc:Choice Requires="wps">
            <w:drawing>
              <wp:anchor distT="0" distB="0" distL="114300" distR="114300" simplePos="0" relativeHeight="251661312" behindDoc="0" locked="0" layoutInCell="1" allowOverlap="1" wp14:anchorId="1681BB9B" wp14:editId="16299BB0">
                <wp:simplePos x="0" y="0"/>
                <wp:positionH relativeFrom="page">
                  <wp:posOffset>-191770</wp:posOffset>
                </wp:positionH>
                <wp:positionV relativeFrom="paragraph">
                  <wp:posOffset>-988060</wp:posOffset>
                </wp:positionV>
                <wp:extent cx="409575" cy="102298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09575" cy="10229850"/>
                        </a:xfrm>
                        <a:prstGeom prst="rect">
                          <a:avLst/>
                        </a:prstGeom>
                        <a:gradFill flip="none" rotWithShape="1">
                          <a:gsLst>
                            <a:gs pos="0">
                              <a:schemeClr val="bg1">
                                <a:lumMod val="65000"/>
                                <a:shade val="30000"/>
                                <a:satMod val="115000"/>
                              </a:schemeClr>
                            </a:gs>
                            <a:gs pos="50000">
                              <a:schemeClr val="bg1">
                                <a:lumMod val="65000"/>
                                <a:shade val="67500"/>
                                <a:satMod val="115000"/>
                              </a:schemeClr>
                            </a:gs>
                            <a:gs pos="100000">
                              <a:schemeClr val="bg1">
                                <a:lumMod val="65000"/>
                                <a:shade val="100000"/>
                                <a:satMod val="115000"/>
                              </a:schemeClr>
                            </a:gs>
                          </a:gsLst>
                          <a:path path="circle">
                            <a:fillToRect l="100000" t="100000"/>
                          </a:path>
                          <a:tileRect r="-100000" b="-100000"/>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FB557B" id="Rectangle 14" o:spid="_x0000_s1026" style="position:absolute;margin-left:-15.1pt;margin-top:-77.8pt;width:32.25pt;height:805.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" fillcolor="#a5a5a5 [2092]" strokecolor="white [3212]" strokeweight="1.25pt">
                <v:fill color2="#a5a5a5 [2092]" rotate="t" focusposition="1,1" focussize="" colors="0 #5f5f5f;.5 #8b8b8b;1 #a6a6a6" focus="100%" type="gradientRadial"/>
                <w10:wrap anchorx="page"/>
              </v:rect>
            </w:pict>
          </mc:Fallback>
        </mc:AlternateContent>
      </w:r>
      <w:r w:rsidRPr="007C1A32">
        <w:rPr>
          <w:noProof/>
          <w:lang w:eastAsia="en-US"/>
        </w:rPr>
        <mc:AlternateContent>
          <mc:Choice Requires="wps">
            <w:drawing>
              <wp:anchor distT="0" distB="0" distL="114300" distR="114300" simplePos="0" relativeHeight="251662336" behindDoc="0" locked="0" layoutInCell="1" allowOverlap="1" wp14:anchorId="46A3E1EC" wp14:editId="1ED3CF9C">
                <wp:simplePos x="0" y="0"/>
                <wp:positionH relativeFrom="column">
                  <wp:posOffset>-906780</wp:posOffset>
                </wp:positionH>
                <wp:positionV relativeFrom="paragraph">
                  <wp:posOffset>7602220</wp:posOffset>
                </wp:positionV>
                <wp:extent cx="2895600" cy="2047875"/>
                <wp:effectExtent l="0" t="0" r="0" b="9525"/>
                <wp:wrapNone/>
                <wp:docPr id="15" name="Right Triangle 15"/>
                <wp:cNvGraphicFramePr/>
                <a:graphic xmlns:a="http://schemas.openxmlformats.org/drawingml/2006/main">
                  <a:graphicData uri="http://schemas.microsoft.com/office/word/2010/wordprocessingShape">
                    <wps:wsp>
                      <wps:cNvSpPr/>
                      <wps:spPr>
                        <a:xfrm>
                          <a:off x="0" y="0"/>
                          <a:ext cx="2895600" cy="2047875"/>
                        </a:xfrm>
                        <a:prstGeom prst="rtTriangle">
                          <a:avLst/>
                        </a:prstGeom>
                        <a:gradFill flip="none" rotWithShape="1">
                          <a:gsLst>
                            <a:gs pos="0">
                              <a:srgbClr val="10EED4"/>
                            </a:gs>
                            <a:gs pos="27000">
                              <a:srgbClr val="10EED4"/>
                            </a:gs>
                            <a:gs pos="100000">
                              <a:schemeClr val="tx1">
                                <a:lumMod val="55000"/>
                              </a:schemeClr>
                            </a:gs>
                          </a:gsLst>
                          <a:lin ang="2700000" scaled="1"/>
                          <a:tileRect/>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745A8FE"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71.4pt;margin-top:598.6pt;width:228pt;height:16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" fillcolor="#10eed4" stroked="f" strokeweight="1.25pt">
                <v:fill color2="black [1773]" rotate="t" angle="45" colors="0 #10eed4;17695f #10eed4;1 black" focus="100%" type="gradient"/>
              </v:shape>
            </w:pict>
          </mc:Fallback>
        </mc:AlternateContent>
      </w:r>
      <w:r w:rsidRPr="007C1A32">
        <w:rPr>
          <w:noProof/>
          <w:lang w:eastAsia="en-US"/>
        </w:rPr>
        <mc:AlternateContent>
          <mc:Choice Requires="wps">
            <w:drawing>
              <wp:anchor distT="0" distB="0" distL="114300" distR="114300" simplePos="0" relativeHeight="251663360" behindDoc="0" locked="0" layoutInCell="1" allowOverlap="1" wp14:anchorId="752C6D7F" wp14:editId="13912B15">
                <wp:simplePos x="0" y="0"/>
                <wp:positionH relativeFrom="page">
                  <wp:posOffset>4909820</wp:posOffset>
                </wp:positionH>
                <wp:positionV relativeFrom="paragraph">
                  <wp:posOffset>4017645</wp:posOffset>
                </wp:positionV>
                <wp:extent cx="409575" cy="10229850"/>
                <wp:effectExtent l="4763" t="0" r="0" b="0"/>
                <wp:wrapNone/>
                <wp:docPr id="16" name="Rectangle 16"/>
                <wp:cNvGraphicFramePr/>
                <a:graphic xmlns:a="http://schemas.openxmlformats.org/drawingml/2006/main">
                  <a:graphicData uri="http://schemas.microsoft.com/office/word/2010/wordprocessingShape">
                    <wps:wsp>
                      <wps:cNvSpPr/>
                      <wps:spPr>
                        <a:xfrm rot="5400000">
                          <a:off x="0" y="0"/>
                          <a:ext cx="409575" cy="10229850"/>
                        </a:xfrm>
                        <a:prstGeom prst="rect">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44BD825" id="Rectangle 16" o:spid="_x0000_s1026" style="position:absolute;margin-left:386.6pt;margin-top:316.35pt;width:32.25pt;height:805.5pt;rotation:90;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" fillcolor="#7ec492 [1944]" stroked="f" strokeweight="1.25pt">
                <v:fill color2="#7ec492 [1944]" rotate="t" angle="45" colors="0 #447552;.5 #65a978;1 #79ca90" focus="100%" type="gradient"/>
                <w10:wrap anchorx="page"/>
              </v:rect>
            </w:pict>
          </mc:Fallback>
        </mc:AlternateContent>
      </w:r>
      <w:r w:rsidRPr="007C1A32">
        <w:rPr>
          <w:noProof/>
          <w:lang w:eastAsia="en-US"/>
        </w:rPr>
        <mc:AlternateContent>
          <mc:Choice Requires="wps">
            <w:drawing>
              <wp:anchor distT="0" distB="0" distL="114300" distR="114300" simplePos="0" relativeHeight="251664384" behindDoc="0" locked="0" layoutInCell="1" allowOverlap="1" wp14:anchorId="542810DE" wp14:editId="670DB2CC">
                <wp:simplePos x="0" y="0"/>
                <wp:positionH relativeFrom="page">
                  <wp:posOffset>-1270</wp:posOffset>
                </wp:positionH>
                <wp:positionV relativeFrom="paragraph">
                  <wp:posOffset>8230870</wp:posOffset>
                </wp:positionV>
                <wp:extent cx="1428750" cy="990600"/>
                <wp:effectExtent l="0" t="0" r="0" b="0"/>
                <wp:wrapNone/>
                <wp:docPr id="17" name="Right Triangle 17"/>
                <wp:cNvGraphicFramePr/>
                <a:graphic xmlns:a="http://schemas.openxmlformats.org/drawingml/2006/main">
                  <a:graphicData uri="http://schemas.microsoft.com/office/word/2010/wordprocessingShape">
                    <wps:wsp>
                      <wps:cNvSpPr/>
                      <wps:spPr>
                        <a:xfrm>
                          <a:off x="0" y="0"/>
                          <a:ext cx="1428750" cy="990600"/>
                        </a:xfrm>
                        <a:prstGeom prst="rtTriangle">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43F6FB" id="Right Triangle 17" o:spid="_x0000_s1026" type="#_x0000_t6" style="position:absolute;margin-left:-.1pt;margin-top:648.1pt;width:112.5pt;height:78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" fillcolor="#7ec492 [1944]" stroked="f" strokeweight="1.25pt">
                <v:fill color2="#7ec492 [1944]" rotate="t" angle="45" colors="0 #447552;.5 #65a978;1 #79ca90" focus="100%" type="gradient"/>
                <w10:wrap anchorx="page"/>
              </v:shape>
            </w:pict>
          </mc:Fallback>
        </mc:AlternateContent>
      </w:r>
      <w:r w:rsidRPr="007C1A32">
        <w:rPr>
          <w:noProof/>
          <w:lang w:eastAsia="en-US"/>
        </w:rPr>
        <mc:AlternateContent>
          <mc:Choice Requires="wps">
            <w:drawing>
              <wp:anchor distT="0" distB="0" distL="114300" distR="114300" simplePos="0" relativeHeight="251665408" behindDoc="0" locked="0" layoutInCell="1" allowOverlap="1" wp14:anchorId="6E5BF7C1" wp14:editId="3ED054EE">
                <wp:simplePos x="0" y="0"/>
                <wp:positionH relativeFrom="column">
                  <wp:posOffset>6214163</wp:posOffset>
                </wp:positionH>
                <wp:positionV relativeFrom="paragraph">
                  <wp:posOffset>-1011872</wp:posOffset>
                </wp:positionV>
                <wp:extent cx="638175" cy="723900"/>
                <wp:effectExtent l="0" t="4762" r="4762" b="4763"/>
                <wp:wrapNone/>
                <wp:docPr id="18" name="Half Frame 18"/>
                <wp:cNvGraphicFramePr/>
                <a:graphic xmlns:a="http://schemas.openxmlformats.org/drawingml/2006/main">
                  <a:graphicData uri="http://schemas.microsoft.com/office/word/2010/wordprocessingShape">
                    <wps:wsp>
                      <wps:cNvSpPr/>
                      <wps:spPr>
                        <a:xfrm rot="5400000">
                          <a:off x="0" y="0"/>
                          <a:ext cx="638175" cy="723900"/>
                        </a:xfrm>
                        <a:prstGeom prst="halfFrame">
                          <a:avLst/>
                        </a:prstGeom>
                        <a:gradFill flip="none" rotWithShape="1">
                          <a:gsLst>
                            <a:gs pos="0">
                              <a:schemeClr val="accent1">
                                <a:lumMod val="60000"/>
                                <a:lumOff val="40000"/>
                                <a:shade val="30000"/>
                                <a:satMod val="115000"/>
                              </a:schemeClr>
                            </a:gs>
                            <a:gs pos="50000">
                              <a:srgbClr val="10EED4"/>
                            </a:gs>
                            <a:gs pos="100000">
                              <a:schemeClr val="accent1">
                                <a:lumMod val="60000"/>
                                <a:lumOff val="40000"/>
                                <a:shade val="100000"/>
                                <a:satMod val="115000"/>
                              </a:scheme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28ED91" id="Half Frame 18" o:spid="_x0000_s1026" style="position:absolute;margin-left:489.3pt;margin-top:-79.65pt;width:50.25pt;height:57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638175,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" path="m,l638175,,450643,212723r-237920,l212723,482602,,723900,,xe" fillcolor="#76cdee [1940]" stroked="f" strokeweight="1.25pt">
                <v:fill color2="#76cdee [1940]" rotate="t" angle="135" colors="0 #3d7a91;.5 #10eed4;1 #6ed2f8" focus="100%" type="gradient"/>
                <v:path arrowok="t" o:connecttype="custom" o:connectlocs="0,0;638175,0;450643,212723;212723,212723;212723,482602;0,723900;0,0" o:connectangles="0,0,0,0,0,0,0"/>
              </v:shape>
            </w:pict>
          </mc:Fallback>
        </mc:AlternateContent>
      </w:r>
      <w:sdt>
        <w:sdtPr>
          <w:rPr>
            <w:color w:val="2E653E" w:themeColor="accent5" w:themeShade="BF"/>
          </w:rPr>
          <w:alias w:val="Enter date:"/>
          <w:tag w:val="Enter date:"/>
          <w:id w:val="-664086759"/>
          <w:placeholder>
            <w:docPart w:val="DAB584C3770246A5AEF9D524E5DDEF38"/>
          </w:placeholder>
          <w:dataBinding w:prefixMappings="xmlns:ns0='http://schemas.microsoft.com/office/2006/coverPageProps' " w:xpath="/ns0:CoverPageProperties[1]/ns0:CompanyFax[1]" w:storeItemID="{55AF091B-3C7A-41E3-B477-F2FDAA23CFDA}"/>
          <w15:appearance w15:val="hidden"/>
          <w:text/>
        </w:sdtPr>
        <w:sdtEndPr/>
        <w:sdtContent>
          <w:r w:rsidR="009F4536">
            <w:rPr>
              <w:color w:val="2E653E" w:themeColor="accent5" w:themeShade="BF"/>
            </w:rPr>
            <w:t>29.11.2019</w:t>
          </w:r>
        </w:sdtContent>
      </w:sdt>
      <w:r w:rsidR="00BC1053">
        <w:rPr>
          <w:color w:val="2E653E" w:themeColor="accent5" w:themeShade="BF"/>
        </w:rPr>
        <w:t>: 29.11</w:t>
      </w:r>
      <w:r w:rsidR="00686EB8" w:rsidRPr="002F1BA5">
        <w:rPr>
          <w:color w:val="2E653E" w:themeColor="accent5" w:themeShade="BF"/>
        </w:rPr>
        <w:t>.2019</w:t>
      </w:r>
    </w:p>
    <w:p w:rsidR="00BC1053" w:rsidRPr="00BC1053" w:rsidRDefault="00270255" w:rsidP="00BC1053">
      <w:pPr>
        <w:pStyle w:val="Subtitle"/>
        <w:rPr>
          <w:color w:val="2E653E" w:themeColor="accent5" w:themeShade="BF"/>
          <w:sz w:val="24"/>
        </w:rPr>
      </w:pPr>
      <w:sdt>
        <w:sdtPr>
          <w:rPr>
            <w:color w:val="2E653E" w:themeColor="accent5" w:themeShade="BF"/>
            <w:sz w:val="24"/>
          </w:rPr>
          <w:alias w:val="Version:"/>
          <w:tag w:val="Version:"/>
          <w:id w:val="1459911874"/>
          <w:placeholder>
            <w:docPart w:val="E149CC8746594328A177F32016811990"/>
          </w:placeholder>
          <w:temporary/>
          <w:showingPlcHdr/>
          <w15:appearance w15:val="hidden"/>
        </w:sdtPr>
        <w:sdtEndPr/>
        <w:sdtContent>
          <w:r w:rsidR="00BC1053" w:rsidRPr="00BC1053">
            <w:rPr>
              <w:color w:val="2E653E" w:themeColor="accent5" w:themeShade="BF"/>
              <w:sz w:val="24"/>
            </w:rPr>
            <w:t>Version</w:t>
          </w:r>
        </w:sdtContent>
      </w:sdt>
      <w:r w:rsidR="00BC1053" w:rsidRPr="00BC1053">
        <w:rPr>
          <w:color w:val="2E653E" w:themeColor="accent5" w:themeShade="BF"/>
          <w:sz w:val="24"/>
        </w:rPr>
        <w:t>: 1.0</w:t>
      </w:r>
    </w:p>
    <w:p w:rsidR="00BC1053" w:rsidRPr="00BC1053" w:rsidRDefault="00BC1053" w:rsidP="00BC1053"/>
    <w:p w:rsidR="00A638EC" w:rsidRPr="00A638EC" w:rsidRDefault="007E53A7" w:rsidP="00A638EC">
      <w:pPr>
        <w:pStyle w:val="Logo"/>
      </w:pPr>
      <w:r>
        <w:rPr>
          <w:noProof/>
          <w:lang w:eastAsia="en-US"/>
        </w:rPr>
        <w:drawing>
          <wp:anchor distT="0" distB="0" distL="114300" distR="114300" simplePos="0" relativeHeight="251669504" behindDoc="0" locked="0" layoutInCell="1" allowOverlap="1" wp14:anchorId="24FAF790" wp14:editId="68ACE0F3">
            <wp:simplePos x="0" y="0"/>
            <wp:positionH relativeFrom="margin">
              <wp:posOffset>1810808</wp:posOffset>
            </wp:positionH>
            <wp:positionV relativeFrom="paragraph">
              <wp:posOffset>610870</wp:posOffset>
            </wp:positionV>
            <wp:extent cx="6231467" cy="3505200"/>
            <wp:effectExtent l="0" t="0" r="0" b="0"/>
            <wp:wrapNone/>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a55lastver.png"/>
                    <pic:cNvPicPr/>
                  </pic:nvPicPr>
                  <pic:blipFill>
                    <a:blip r:embed="rId8"/>
                    <a:stretch>
                      <a:fillRect/>
                    </a:stretch>
                  </pic:blipFill>
                  <pic:spPr>
                    <a:xfrm>
                      <a:off x="0" y="0"/>
                      <a:ext cx="6238794" cy="3509322"/>
                    </a:xfrm>
                    <a:prstGeom prst="rect">
                      <a:avLst/>
                    </a:prstGeom>
                  </pic:spPr>
                </pic:pic>
              </a:graphicData>
            </a:graphic>
            <wp14:sizeRelH relativeFrom="margin">
              <wp14:pctWidth>0</wp14:pctWidth>
            </wp14:sizeRelH>
            <wp14:sizeRelV relativeFrom="margin">
              <wp14:pctHeight>0</wp14:pctHeight>
            </wp14:sizeRelV>
          </wp:anchor>
        </w:drawing>
      </w:r>
      <w:r w:rsidR="00686EB8">
        <w:rPr>
          <w:noProof/>
          <w:lang w:eastAsia="en-US"/>
        </w:rPr>
        <mc:AlternateContent>
          <mc:Choice Requires="wps">
            <w:drawing>
              <wp:anchor distT="45720" distB="45720" distL="114300" distR="114300" simplePos="0" relativeHeight="251659264" behindDoc="0" locked="0" layoutInCell="1" allowOverlap="1" wp14:anchorId="08B4E6A0" wp14:editId="48EFAA43">
                <wp:simplePos x="0" y="0"/>
                <wp:positionH relativeFrom="column">
                  <wp:posOffset>1466215</wp:posOffset>
                </wp:positionH>
                <wp:positionV relativeFrom="paragraph">
                  <wp:posOffset>6411595</wp:posOffset>
                </wp:positionV>
                <wp:extent cx="4751705" cy="1404620"/>
                <wp:effectExtent l="0" t="0" r="107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404620"/>
                        </a:xfrm>
                        <a:prstGeom prst="rect">
                          <a:avLst/>
                        </a:prstGeom>
                        <a:solidFill>
                          <a:srgbClr val="FFFFFF"/>
                        </a:solidFill>
                        <a:ln w="9525">
                          <a:solidFill>
                            <a:schemeClr val="accent1">
                              <a:lumMod val="75000"/>
                            </a:schemeClr>
                          </a:solidFill>
                          <a:miter lim="800000"/>
                          <a:headEnd/>
                          <a:tailEnd/>
                        </a:ln>
                      </wps:spPr>
                      <wps:txbx>
                        <w:txbxContent>
                          <w:p w:rsidR="00686EB8" w:rsidRPr="0063635F" w:rsidRDefault="00686EB8" w:rsidP="00BC1053">
                            <w:pPr>
                              <w:jc w:val="center"/>
                              <w:rPr>
                                <w:color w:val="318B70" w:themeColor="accent4" w:themeShade="BF"/>
                              </w:rPr>
                            </w:pPr>
                            <w:r w:rsidRPr="002F1BA5">
                              <w:rPr>
                                <w:color w:val="10EED4"/>
                                <w:sz w:val="28"/>
                                <w:szCs w:val="28"/>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lin w14:ang="16200000" w14:scaled="0"/>
                                  </w14:gradFill>
                                </w14:textFill>
                              </w:rPr>
                              <w:t>Project Leader: Vladimir Vladinov</w:t>
                            </w:r>
                            <w:r w:rsidR="00ED246A" w:rsidRPr="002F1BA5">
                              <w:rPr>
                                <w:color w:val="10EED4"/>
                                <w:sz w:val="28"/>
                                <w:szCs w:val="28"/>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lin w14:ang="16200000" w14:scaled="0"/>
                                  </w14:gradFill>
                                </w14:textFill>
                              </w:rPr>
                              <w:t>-3856771</w:t>
                            </w:r>
                          </w:p>
                          <w:p w:rsidR="00686EB8" w:rsidRPr="00C35A37" w:rsidRDefault="00686EB8" w:rsidP="00ED246A">
                            <w:pPr>
                              <w:jc w:val="center"/>
                              <w:rPr>
                                <w:color w:val="595959" w:themeColor="text1" w:themeTint="A6"/>
                              </w:rPr>
                            </w:pPr>
                            <w:r w:rsidRPr="0063635F">
                              <w:rPr>
                                <w:color w:val="318B70" w:themeColor="accent4" w:themeShade="BF"/>
                              </w:rPr>
                              <w:t xml:space="preserve">Project Member: </w:t>
                            </w:r>
                            <w:proofErr w:type="spellStart"/>
                            <w:r w:rsidRPr="0063635F">
                              <w:rPr>
                                <w:color w:val="318B70" w:themeColor="accent4" w:themeShade="BF"/>
                              </w:rPr>
                              <w:t>Alexandru</w:t>
                            </w:r>
                            <w:proofErr w:type="spellEnd"/>
                            <w:r w:rsidRPr="0063635F">
                              <w:rPr>
                                <w:color w:val="318B70" w:themeColor="accent4" w:themeShade="BF"/>
                              </w:rPr>
                              <w:t xml:space="preserve"> Emilian</w:t>
                            </w:r>
                            <w:r w:rsidR="00ED246A" w:rsidRPr="0063635F">
                              <w:rPr>
                                <w:color w:val="318B70" w:themeColor="accent4" w:themeShade="BF"/>
                              </w:rPr>
                              <w:t>-3913120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B4E6A0" id="_x0000_t202" coordsize="21600,21600" o:spt="202" path="m,l,21600r21600,l21600,xe">
                <v:stroke joinstyle="miter"/>
                <v:path gradientshapeok="t" o:connecttype="rect"/>
              </v:shapetype>
              <v:shape id="Text Box 2" o:spid="_x0000_s1026" type="#_x0000_t202" style="position:absolute;left:0;text-align:left;margin-left:115.45pt;margin-top:504.85pt;width:374.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" strokecolor="#1481ab [2404]">
                <v:textbox style="mso-fit-shape-to-text:t">
                  <w:txbxContent>
                    <w:p w:rsidR="00686EB8" w:rsidRPr="0063635F" w:rsidRDefault="00686EB8" w:rsidP="00BC1053">
                      <w:pPr>
                        <w:jc w:val="center"/>
                        <w:rPr>
                          <w:color w:val="318B70" w:themeColor="accent4" w:themeShade="BF"/>
                        </w:rPr>
                      </w:pPr>
                      <w:r w:rsidRPr="002F1BA5">
                        <w:rPr>
                          <w:color w:val="10EED4"/>
                          <w:sz w:val="28"/>
                          <w:szCs w:val="28"/>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lin w14:ang="16200000" w14:scaled="0"/>
                            </w14:gradFill>
                          </w14:textFill>
                        </w:rPr>
                        <w:t>Project Leader: Vladimir Vladinov</w:t>
                      </w:r>
                      <w:r w:rsidR="00ED246A" w:rsidRPr="002F1BA5">
                        <w:rPr>
                          <w:color w:val="10EED4"/>
                          <w:sz w:val="28"/>
                          <w:szCs w:val="28"/>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lin w14:ang="16200000" w14:scaled="0"/>
                            </w14:gradFill>
                          </w14:textFill>
                        </w:rPr>
                        <w:t>-3856771</w:t>
                      </w:r>
                    </w:p>
                    <w:p w:rsidR="00686EB8" w:rsidRPr="00C35A37" w:rsidRDefault="00686EB8" w:rsidP="00ED246A">
                      <w:pPr>
                        <w:jc w:val="center"/>
                        <w:rPr>
                          <w:color w:val="595959" w:themeColor="text1" w:themeTint="A6"/>
                        </w:rPr>
                      </w:pPr>
                      <w:r w:rsidRPr="0063635F">
                        <w:rPr>
                          <w:color w:val="318B70" w:themeColor="accent4" w:themeShade="BF"/>
                        </w:rPr>
                        <w:t xml:space="preserve">Project Member: </w:t>
                      </w:r>
                      <w:proofErr w:type="spellStart"/>
                      <w:r w:rsidRPr="0063635F">
                        <w:rPr>
                          <w:color w:val="318B70" w:themeColor="accent4" w:themeShade="BF"/>
                        </w:rPr>
                        <w:t>Alexandru</w:t>
                      </w:r>
                      <w:proofErr w:type="spellEnd"/>
                      <w:r w:rsidRPr="0063635F">
                        <w:rPr>
                          <w:color w:val="318B70" w:themeColor="accent4" w:themeShade="BF"/>
                        </w:rPr>
                        <w:t xml:space="preserve"> Emilian</w:t>
                      </w:r>
                      <w:r w:rsidR="00ED246A" w:rsidRPr="0063635F">
                        <w:rPr>
                          <w:color w:val="318B70" w:themeColor="accent4" w:themeShade="BF"/>
                        </w:rPr>
                        <w:t>-3913120</w:t>
                      </w:r>
                    </w:p>
                  </w:txbxContent>
                </v:textbox>
                <w10:wrap type="square"/>
              </v:shape>
            </w:pict>
          </mc:Fallback>
        </mc:AlternateContent>
      </w:r>
    </w:p>
    <w:p w:rsidR="00A638EC" w:rsidRPr="00BC1053" w:rsidRDefault="00953B2D" w:rsidP="002F1BA5">
      <w:pPr>
        <w:pStyle w:val="Title"/>
        <w:ind w:left="0"/>
        <w:jc w:val="left"/>
        <w:rPr>
          <w:sz w:val="72"/>
        </w:rPr>
      </w:pPr>
      <w:r>
        <w:rPr>
          <w:color w:val="10EED4"/>
          <w:sz w:val="72"/>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t>Pizza sale obliterationator 3000</w:t>
      </w:r>
    </w:p>
    <w:sdt>
      <w:sdtPr>
        <w:rPr>
          <w:color w:val="318B70" w:themeColor="accent4" w:themeShade="BF"/>
          <w:sz w:val="36"/>
          <w:szCs w:val="36"/>
        </w:rPr>
        <w:alias w:val="Enter subtitle:"/>
        <w:tag w:val="Enter subtitle:"/>
        <w:id w:val="1134748392"/>
        <w:placeholder>
          <w:docPart w:val="6B992FA5BA7847AD9F65C7FF7B9856ED"/>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B55639" w:rsidRDefault="00686EB8" w:rsidP="00686EB8">
          <w:pPr>
            <w:pStyle w:val="Subtitle"/>
            <w:rPr>
              <w:color w:val="318B70" w:themeColor="accent4" w:themeShade="BF"/>
              <w:sz w:val="36"/>
              <w:szCs w:val="36"/>
            </w:rPr>
          </w:pPr>
          <w:r w:rsidRPr="00D701F7">
            <w:rPr>
              <w:color w:val="318B70" w:themeColor="accent4" w:themeShade="BF"/>
              <w:sz w:val="36"/>
              <w:szCs w:val="36"/>
            </w:rPr>
            <w:t>by a55</w:t>
          </w:r>
        </w:p>
      </w:sdtContent>
    </w:sdt>
    <w:p w:rsidR="00B55639" w:rsidRDefault="00B55639">
      <w:pPr>
        <w:spacing w:before="0" w:after="240" w:line="252" w:lineRule="auto"/>
        <w:ind w:left="0" w:right="0"/>
        <w:rPr>
          <w:rFonts w:asciiTheme="majorHAnsi" w:eastAsiaTheme="majorEastAsia" w:hAnsiTheme="majorHAnsi" w:cstheme="majorBidi"/>
          <w:caps/>
          <w:color w:val="318B70" w:themeColor="accent4" w:themeShade="BF"/>
          <w:sz w:val="36"/>
          <w:szCs w:val="36"/>
        </w:rPr>
      </w:pPr>
      <w:r>
        <w:rPr>
          <w:color w:val="318B70" w:themeColor="accent4" w:themeShade="BF"/>
          <w:sz w:val="36"/>
          <w:szCs w:val="36"/>
        </w:rPr>
        <w:br w:type="page"/>
      </w:r>
    </w:p>
    <w:sdt>
      <w:sdtPr>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alias w:val="Enter title:"/>
        <w:tag w:val=""/>
        <w:id w:val="-326668291"/>
        <w:placeholder>
          <w:docPart w:val="C18B45E9F44C4969B4DCC86E9670BF6F"/>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B55639" w:rsidRPr="00B55639" w:rsidRDefault="009F4536" w:rsidP="00B55639">
          <w:pPr>
            <w:pStyle w:val="Title"/>
            <w:ind w:left="0"/>
            <w:jc w:val="left"/>
            <w:rPr>
              <w:sz w:val="56"/>
            </w:rPr>
          </w:pPr>
          <w:r>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t>Problem description</w:t>
          </w:r>
        </w:p>
      </w:sdtContent>
    </w:sdt>
    <w:p w:rsidR="00B55639" w:rsidRDefault="00B55639" w:rsidP="00B55639">
      <w:pPr>
        <w:ind w:left="0"/>
        <w:rPr>
          <w:rFonts w:asciiTheme="majorHAnsi" w:eastAsiaTheme="majorEastAsia" w:hAnsiTheme="majorHAnsi" w:cstheme="majorBidi"/>
          <w:caps/>
          <w:color w:val="000000" w:themeColor="text1"/>
          <w:sz w:val="28"/>
          <w:szCs w:val="28"/>
        </w:rPr>
      </w:pPr>
    </w:p>
    <w:p w:rsidR="00B55639" w:rsidRDefault="00B55639" w:rsidP="00B55639">
      <w:pPr>
        <w:ind w:left="0"/>
        <w:rPr>
          <w:rFonts w:asciiTheme="majorHAnsi" w:hAnsiTheme="majorHAnsi"/>
          <w:sz w:val="36"/>
        </w:rPr>
      </w:pPr>
      <w:r>
        <w:rPr>
          <w:rFonts w:asciiTheme="majorHAnsi" w:hAnsiTheme="majorHAnsi"/>
          <w:sz w:val="36"/>
        </w:rPr>
        <w:t>We were given a situation which resembles a real-life problem that some restaurants face. In particular pizza shops that have at least 2 employees.</w:t>
      </w:r>
    </w:p>
    <w:p w:rsidR="00B55639" w:rsidRDefault="00B55639" w:rsidP="00B55639">
      <w:pPr>
        <w:ind w:left="0"/>
        <w:rPr>
          <w:rFonts w:asciiTheme="majorHAnsi" w:hAnsiTheme="majorHAnsi"/>
          <w:sz w:val="36"/>
        </w:rPr>
      </w:pPr>
    </w:p>
    <w:p w:rsidR="00B55639" w:rsidRDefault="00B55639" w:rsidP="00B55639">
      <w:pPr>
        <w:ind w:left="0"/>
        <w:rPr>
          <w:rFonts w:asciiTheme="majorHAnsi" w:hAnsiTheme="majorHAnsi"/>
          <w:sz w:val="36"/>
        </w:rPr>
      </w:pPr>
      <w:r>
        <w:rPr>
          <w:rFonts w:asciiTheme="majorHAnsi" w:hAnsiTheme="majorHAnsi"/>
          <w:sz w:val="36"/>
        </w:rPr>
        <w:t>Usually the process of ordering a pizza consists of the following steps:</w:t>
      </w:r>
    </w:p>
    <w:p w:rsidR="00B55639" w:rsidRDefault="00B55639" w:rsidP="00B55639">
      <w:pPr>
        <w:pStyle w:val="ListParagraph"/>
        <w:numPr>
          <w:ilvl w:val="0"/>
          <w:numId w:val="14"/>
        </w:numPr>
        <w:rPr>
          <w:rFonts w:asciiTheme="majorHAnsi" w:hAnsiTheme="majorHAnsi"/>
          <w:sz w:val="36"/>
        </w:rPr>
      </w:pPr>
      <w:r>
        <w:rPr>
          <w:rFonts w:asciiTheme="majorHAnsi" w:hAnsiTheme="majorHAnsi"/>
          <w:sz w:val="36"/>
        </w:rPr>
        <w:t>Taking the order from the customer</w:t>
      </w:r>
    </w:p>
    <w:p w:rsidR="00B55639" w:rsidRDefault="00B55639" w:rsidP="00B55639">
      <w:pPr>
        <w:pStyle w:val="ListParagraph"/>
        <w:numPr>
          <w:ilvl w:val="0"/>
          <w:numId w:val="14"/>
        </w:numPr>
        <w:rPr>
          <w:rFonts w:asciiTheme="majorHAnsi" w:hAnsiTheme="majorHAnsi"/>
          <w:sz w:val="36"/>
        </w:rPr>
      </w:pPr>
      <w:r>
        <w:rPr>
          <w:rFonts w:asciiTheme="majorHAnsi" w:hAnsiTheme="majorHAnsi"/>
          <w:sz w:val="36"/>
        </w:rPr>
        <w:t>Forwarding that order to the kitchen</w:t>
      </w:r>
    </w:p>
    <w:p w:rsidR="00B55639" w:rsidRDefault="00B55639" w:rsidP="00B55639">
      <w:pPr>
        <w:pStyle w:val="ListParagraph"/>
        <w:numPr>
          <w:ilvl w:val="0"/>
          <w:numId w:val="14"/>
        </w:numPr>
        <w:rPr>
          <w:rFonts w:asciiTheme="majorHAnsi" w:hAnsiTheme="majorHAnsi"/>
          <w:sz w:val="36"/>
        </w:rPr>
      </w:pPr>
      <w:r>
        <w:rPr>
          <w:rFonts w:asciiTheme="majorHAnsi" w:hAnsiTheme="majorHAnsi"/>
          <w:sz w:val="36"/>
        </w:rPr>
        <w:t>Preparing the pizza</w:t>
      </w:r>
    </w:p>
    <w:p w:rsidR="00B55639" w:rsidRDefault="00B55639" w:rsidP="00B55639">
      <w:pPr>
        <w:pStyle w:val="ListParagraph"/>
        <w:numPr>
          <w:ilvl w:val="0"/>
          <w:numId w:val="14"/>
        </w:numPr>
        <w:rPr>
          <w:rFonts w:asciiTheme="majorHAnsi" w:hAnsiTheme="majorHAnsi"/>
          <w:sz w:val="36"/>
        </w:rPr>
      </w:pPr>
      <w:r>
        <w:rPr>
          <w:rFonts w:asciiTheme="majorHAnsi" w:hAnsiTheme="majorHAnsi"/>
          <w:sz w:val="36"/>
        </w:rPr>
        <w:t>Baking the pizza</w:t>
      </w:r>
    </w:p>
    <w:p w:rsidR="00B55639" w:rsidRDefault="00B55639" w:rsidP="00B55639">
      <w:pPr>
        <w:pStyle w:val="ListParagraph"/>
        <w:numPr>
          <w:ilvl w:val="0"/>
          <w:numId w:val="14"/>
        </w:numPr>
        <w:rPr>
          <w:rFonts w:asciiTheme="majorHAnsi" w:hAnsiTheme="majorHAnsi"/>
          <w:sz w:val="36"/>
        </w:rPr>
      </w:pPr>
      <w:r>
        <w:rPr>
          <w:rFonts w:asciiTheme="majorHAnsi" w:hAnsiTheme="majorHAnsi"/>
          <w:sz w:val="36"/>
        </w:rPr>
        <w:t>Finalizing the order</w:t>
      </w:r>
    </w:p>
    <w:p w:rsidR="00B55639" w:rsidRDefault="00B55639" w:rsidP="00B55639">
      <w:pPr>
        <w:rPr>
          <w:rFonts w:asciiTheme="majorHAnsi" w:hAnsiTheme="majorHAnsi"/>
          <w:sz w:val="36"/>
        </w:rPr>
      </w:pPr>
    </w:p>
    <w:p w:rsidR="00953B2D" w:rsidRDefault="00953B2D" w:rsidP="00B55639">
      <w:pPr>
        <w:rPr>
          <w:rFonts w:asciiTheme="majorHAnsi" w:hAnsiTheme="majorHAnsi"/>
          <w:sz w:val="36"/>
        </w:rPr>
      </w:pPr>
      <w:r>
        <w:rPr>
          <w:rFonts w:asciiTheme="majorHAnsi" w:hAnsiTheme="majorHAnsi"/>
          <w:sz w:val="36"/>
        </w:rPr>
        <w:t xml:space="preserve">In our case we had exactly two workers: one responsible for the cashed duties and customer interactions and one for preparing the pizzas themselves. The </w:t>
      </w:r>
      <w:r w:rsidR="00AF6F77">
        <w:rPr>
          <w:rFonts w:asciiTheme="majorHAnsi" w:hAnsiTheme="majorHAnsi"/>
          <w:sz w:val="36"/>
        </w:rPr>
        <w:t>way of preparing a single order had several problems, bottlenecking the entire process.</w:t>
      </w:r>
    </w:p>
    <w:p w:rsidR="00AF6F77" w:rsidRDefault="00AF6F77" w:rsidP="00B55639">
      <w:pPr>
        <w:rPr>
          <w:rFonts w:asciiTheme="majorHAnsi" w:hAnsiTheme="majorHAnsi"/>
          <w:sz w:val="36"/>
        </w:rPr>
      </w:pPr>
    </w:p>
    <w:p w:rsidR="00AF6F77" w:rsidRDefault="00AF6F77" w:rsidP="00B55639">
      <w:pPr>
        <w:rPr>
          <w:rFonts w:asciiTheme="majorHAnsi" w:hAnsiTheme="majorHAnsi"/>
          <w:sz w:val="36"/>
        </w:rPr>
      </w:pPr>
      <w:r>
        <w:rPr>
          <w:rFonts w:asciiTheme="majorHAnsi" w:hAnsiTheme="majorHAnsi"/>
          <w:sz w:val="36"/>
        </w:rPr>
        <w:t>For finishing a single order these steps are taken:</w:t>
      </w:r>
    </w:p>
    <w:p w:rsidR="00AF6F77" w:rsidRDefault="00AF6F77" w:rsidP="00AF6F77">
      <w:pPr>
        <w:pStyle w:val="ListParagraph"/>
        <w:numPr>
          <w:ilvl w:val="0"/>
          <w:numId w:val="15"/>
        </w:numPr>
        <w:rPr>
          <w:rFonts w:asciiTheme="majorHAnsi" w:hAnsiTheme="majorHAnsi"/>
          <w:sz w:val="36"/>
        </w:rPr>
      </w:pPr>
      <w:r>
        <w:rPr>
          <w:rFonts w:asciiTheme="majorHAnsi" w:hAnsiTheme="majorHAnsi"/>
          <w:sz w:val="36"/>
        </w:rPr>
        <w:t>The cashier receives the order from the customer</w:t>
      </w:r>
    </w:p>
    <w:p w:rsidR="00AF6F77" w:rsidRDefault="00AF6F77" w:rsidP="00AF6F77">
      <w:pPr>
        <w:pStyle w:val="ListParagraph"/>
        <w:numPr>
          <w:ilvl w:val="0"/>
          <w:numId w:val="15"/>
        </w:numPr>
        <w:rPr>
          <w:rFonts w:asciiTheme="majorHAnsi" w:hAnsiTheme="majorHAnsi"/>
          <w:sz w:val="36"/>
        </w:rPr>
      </w:pPr>
      <w:r>
        <w:rPr>
          <w:rFonts w:asciiTheme="majorHAnsi" w:hAnsiTheme="majorHAnsi"/>
          <w:sz w:val="36"/>
        </w:rPr>
        <w:t>The cashier shouts the order to the kitchen</w:t>
      </w:r>
    </w:p>
    <w:p w:rsidR="00AF6F77" w:rsidRDefault="00AF6F77" w:rsidP="00AF6F77">
      <w:pPr>
        <w:pStyle w:val="ListParagraph"/>
        <w:numPr>
          <w:ilvl w:val="0"/>
          <w:numId w:val="15"/>
        </w:numPr>
        <w:rPr>
          <w:rFonts w:asciiTheme="majorHAnsi" w:hAnsiTheme="majorHAnsi"/>
          <w:sz w:val="36"/>
        </w:rPr>
      </w:pPr>
      <w:r>
        <w:rPr>
          <w:rFonts w:asciiTheme="majorHAnsi" w:hAnsiTheme="majorHAnsi"/>
          <w:sz w:val="36"/>
        </w:rPr>
        <w:t>The cook writes the order down on a piece of paper</w:t>
      </w:r>
    </w:p>
    <w:p w:rsidR="00AF6F77" w:rsidRDefault="00AF6F77" w:rsidP="00AF6F77">
      <w:pPr>
        <w:pStyle w:val="ListParagraph"/>
        <w:numPr>
          <w:ilvl w:val="0"/>
          <w:numId w:val="15"/>
        </w:numPr>
        <w:rPr>
          <w:rFonts w:asciiTheme="majorHAnsi" w:hAnsiTheme="majorHAnsi"/>
          <w:sz w:val="36"/>
        </w:rPr>
      </w:pPr>
      <w:r>
        <w:rPr>
          <w:rFonts w:asciiTheme="majorHAnsi" w:hAnsiTheme="majorHAnsi"/>
          <w:sz w:val="36"/>
        </w:rPr>
        <w:t>The cook starts preparing the order</w:t>
      </w:r>
    </w:p>
    <w:p w:rsidR="00AF6F77" w:rsidRDefault="00AF6F77" w:rsidP="00AF6F77">
      <w:pPr>
        <w:pStyle w:val="ListParagraph"/>
        <w:numPr>
          <w:ilvl w:val="0"/>
          <w:numId w:val="15"/>
        </w:numPr>
        <w:rPr>
          <w:rFonts w:asciiTheme="majorHAnsi" w:hAnsiTheme="majorHAnsi"/>
          <w:sz w:val="36"/>
        </w:rPr>
      </w:pPr>
      <w:r>
        <w:rPr>
          <w:rFonts w:asciiTheme="majorHAnsi" w:hAnsiTheme="majorHAnsi"/>
          <w:sz w:val="36"/>
        </w:rPr>
        <w:t>The cook puts the pizza in the oven</w:t>
      </w:r>
      <w:r w:rsidR="009F4536">
        <w:rPr>
          <w:rFonts w:asciiTheme="majorHAnsi" w:hAnsiTheme="majorHAnsi"/>
          <w:sz w:val="36"/>
        </w:rPr>
        <w:t xml:space="preserve"> (which is a conveyor-based one)</w:t>
      </w:r>
    </w:p>
    <w:p w:rsidR="009F4536" w:rsidRDefault="009F4536" w:rsidP="00AF6F77">
      <w:pPr>
        <w:pStyle w:val="ListParagraph"/>
        <w:numPr>
          <w:ilvl w:val="0"/>
          <w:numId w:val="15"/>
        </w:numPr>
        <w:rPr>
          <w:rFonts w:asciiTheme="majorHAnsi" w:hAnsiTheme="majorHAnsi"/>
          <w:sz w:val="36"/>
        </w:rPr>
      </w:pPr>
      <w:r>
        <w:rPr>
          <w:rFonts w:asciiTheme="majorHAnsi" w:hAnsiTheme="majorHAnsi"/>
          <w:sz w:val="36"/>
        </w:rPr>
        <w:t>The cook periodically checks whether the pizza reached the end of the oven</w:t>
      </w:r>
    </w:p>
    <w:p w:rsidR="009F4536" w:rsidRDefault="009F4536" w:rsidP="00AF6F77">
      <w:pPr>
        <w:pStyle w:val="ListParagraph"/>
        <w:numPr>
          <w:ilvl w:val="0"/>
          <w:numId w:val="15"/>
        </w:numPr>
        <w:rPr>
          <w:rFonts w:asciiTheme="majorHAnsi" w:hAnsiTheme="majorHAnsi"/>
          <w:sz w:val="36"/>
        </w:rPr>
      </w:pPr>
      <w:r>
        <w:rPr>
          <w:rFonts w:asciiTheme="majorHAnsi" w:hAnsiTheme="majorHAnsi"/>
          <w:sz w:val="36"/>
        </w:rPr>
        <w:t>If the cook sees a ready pizza, he shouts to the cashier</w:t>
      </w:r>
    </w:p>
    <w:p w:rsidR="009F4536" w:rsidRPr="00AF6F77" w:rsidRDefault="009F4536" w:rsidP="00AF6F77">
      <w:pPr>
        <w:pStyle w:val="ListParagraph"/>
        <w:numPr>
          <w:ilvl w:val="0"/>
          <w:numId w:val="15"/>
        </w:numPr>
        <w:rPr>
          <w:rFonts w:asciiTheme="majorHAnsi" w:hAnsiTheme="majorHAnsi"/>
          <w:sz w:val="36"/>
        </w:rPr>
      </w:pPr>
      <w:r>
        <w:rPr>
          <w:rFonts w:asciiTheme="majorHAnsi" w:hAnsiTheme="majorHAnsi"/>
          <w:sz w:val="36"/>
        </w:rPr>
        <w:t>The cashier picks up the pizza and gives it to the customer</w:t>
      </w:r>
    </w:p>
    <w:p w:rsidR="00AF6F77" w:rsidRDefault="00AF6F77" w:rsidP="00B55639">
      <w:pPr>
        <w:rPr>
          <w:rFonts w:asciiTheme="majorHAnsi" w:hAnsiTheme="majorHAnsi"/>
          <w:sz w:val="36"/>
        </w:rPr>
      </w:pPr>
    </w:p>
    <w:p w:rsidR="009F4536" w:rsidRDefault="009F4536" w:rsidP="00B55639">
      <w:pPr>
        <w:rPr>
          <w:rFonts w:asciiTheme="majorHAnsi" w:hAnsiTheme="majorHAnsi"/>
          <w:sz w:val="36"/>
        </w:rPr>
      </w:pPr>
    </w:p>
    <w:p w:rsidR="009F4536" w:rsidRDefault="009F4536" w:rsidP="00B55639">
      <w:pPr>
        <w:rPr>
          <w:rFonts w:asciiTheme="majorHAnsi" w:hAnsiTheme="majorHAnsi"/>
          <w:sz w:val="36"/>
        </w:rPr>
      </w:pPr>
    </w:p>
    <w:p w:rsidR="009F4536" w:rsidRDefault="009F4536" w:rsidP="00B55639">
      <w:pPr>
        <w:rPr>
          <w:rFonts w:asciiTheme="majorHAnsi" w:hAnsiTheme="majorHAnsi"/>
          <w:sz w:val="36"/>
        </w:rPr>
      </w:pPr>
    </w:p>
    <w:p w:rsidR="009F4536" w:rsidRDefault="009F4536" w:rsidP="00B55639">
      <w:pPr>
        <w:rPr>
          <w:rFonts w:asciiTheme="majorHAnsi" w:hAnsiTheme="majorHAnsi"/>
          <w:sz w:val="36"/>
        </w:rPr>
      </w:pPr>
      <w:r>
        <w:rPr>
          <w:rFonts w:asciiTheme="majorHAnsi" w:hAnsiTheme="majorHAnsi"/>
          <w:sz w:val="36"/>
        </w:rPr>
        <w:t>The flowchart for the process looks something like this:</w:t>
      </w:r>
    </w:p>
    <w:p w:rsidR="009F4536" w:rsidRDefault="009F4536" w:rsidP="00B55639">
      <w:pPr>
        <w:rPr>
          <w:rFonts w:asciiTheme="majorHAnsi" w:hAnsiTheme="majorHAnsi"/>
          <w:sz w:val="36"/>
        </w:rPr>
      </w:pPr>
      <w:r>
        <w:rPr>
          <w:rFonts w:asciiTheme="majorHAnsi" w:hAnsiTheme="majorHAnsi"/>
          <w:sz w:val="36"/>
        </w:rPr>
        <w:t>(The cashier’s name is Mario and the cook’s name is Luigi)</w:t>
      </w:r>
    </w:p>
    <w:p w:rsidR="009F4536" w:rsidRDefault="009F4536" w:rsidP="00B55639">
      <w:pPr>
        <w:rPr>
          <w:rFonts w:asciiTheme="majorHAnsi" w:hAnsiTheme="majorHAnsi"/>
          <w:sz w:val="36"/>
        </w:rPr>
      </w:pPr>
    </w:p>
    <w:p w:rsidR="00AF6F77" w:rsidRDefault="00AF6F77" w:rsidP="00B55639">
      <w:pPr>
        <w:rPr>
          <w:rFonts w:asciiTheme="majorHAnsi" w:hAnsiTheme="majorHAnsi"/>
          <w:sz w:val="36"/>
        </w:rPr>
      </w:pPr>
      <w:r>
        <w:rPr>
          <w:noProof/>
          <w:lang w:eastAsia="en-US"/>
        </w:rPr>
        <w:drawing>
          <wp:inline distT="0" distB="0" distL="0" distR="0" wp14:anchorId="1DC0D609" wp14:editId="13E0484E">
            <wp:extent cx="5943600" cy="2103120"/>
            <wp:effectExtent l="0" t="0" r="0" b="0"/>
            <wp:docPr id="2" name="Picture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AF6F77" w:rsidRDefault="00AF6F77" w:rsidP="00B55639">
      <w:pPr>
        <w:rPr>
          <w:rFonts w:asciiTheme="majorHAnsi" w:hAnsiTheme="majorHAnsi"/>
          <w:sz w:val="36"/>
        </w:rPr>
      </w:pPr>
    </w:p>
    <w:p w:rsidR="009F4536" w:rsidRDefault="009F4536" w:rsidP="00B55639">
      <w:pPr>
        <w:rPr>
          <w:rFonts w:asciiTheme="majorHAnsi" w:hAnsiTheme="majorHAnsi"/>
          <w:sz w:val="36"/>
        </w:rPr>
      </w:pPr>
    </w:p>
    <w:p w:rsidR="00AF6F77" w:rsidRPr="00B55639" w:rsidRDefault="00AF6F77" w:rsidP="00B55639">
      <w:pPr>
        <w:rPr>
          <w:rFonts w:asciiTheme="majorHAnsi" w:hAnsiTheme="majorHAnsi"/>
          <w:sz w:val="36"/>
        </w:rPr>
      </w:pPr>
      <w:r>
        <w:rPr>
          <w:rFonts w:asciiTheme="majorHAnsi" w:hAnsiTheme="majorHAnsi"/>
          <w:sz w:val="36"/>
        </w:rPr>
        <w:t>Firstly, there is an obvious issue with the communication between the cashier and the cook. The shouting back and forth is not an efficient way to transfer information to the kitchen and back. Furthermore, the order itself is stored on a flying note, if heard by the cook at all. That note can get lost or damaged, rendering the order non-existent. Additionally, when the order is ready for serving, there’s an unnecessary waiting time for the cook to see the baked pizza at the end of the line, followed by a shout to the cashier, informing him he can complete an order. And that’s the main bottleneck of the process.</w:t>
      </w:r>
    </w:p>
    <w:p w:rsidR="009F4536" w:rsidRDefault="009F4536">
      <w:pPr>
        <w:spacing w:before="0" w:after="240" w:line="252" w:lineRule="auto"/>
        <w:ind w:left="0" w:right="0"/>
        <w:rPr>
          <w:rFonts w:asciiTheme="majorHAnsi" w:hAnsiTheme="majorHAnsi"/>
          <w:sz w:val="40"/>
        </w:rPr>
      </w:pPr>
      <w:r>
        <w:rPr>
          <w:rFonts w:asciiTheme="majorHAnsi" w:hAnsiTheme="majorHAnsi"/>
          <w:sz w:val="40"/>
        </w:rPr>
        <w:br w:type="page"/>
      </w:r>
    </w:p>
    <w:p w:rsidR="009F4536" w:rsidRDefault="009F4536" w:rsidP="00B55639">
      <w:pPr>
        <w:rPr>
          <w:rFonts w:asciiTheme="majorHAnsi" w:hAnsiTheme="majorHAnsi"/>
          <w:sz w:val="40"/>
        </w:rPr>
      </w:pPr>
    </w:p>
    <w:p w:rsidR="00B55639" w:rsidRDefault="00B55639" w:rsidP="009F4536">
      <w:pPr>
        <w:pStyle w:val="Title"/>
        <w:ind w:left="0"/>
        <w:jc w:val="left"/>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pPr>
      <w:r w:rsidRPr="009F4536">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t>Project Description</w:t>
      </w:r>
    </w:p>
    <w:p w:rsidR="009F4536" w:rsidRPr="009F4536" w:rsidRDefault="009F4536" w:rsidP="009F4536">
      <w:pPr>
        <w:pStyle w:val="Title"/>
        <w:ind w:left="0"/>
        <w:jc w:val="left"/>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pPr>
    </w:p>
    <w:p w:rsidR="00B730B7" w:rsidRDefault="00B730B7" w:rsidP="00B55639">
      <w:pPr>
        <w:rPr>
          <w:rFonts w:asciiTheme="majorHAnsi" w:hAnsiTheme="majorHAnsi"/>
          <w:sz w:val="40"/>
        </w:rPr>
      </w:pPr>
      <w:r>
        <w:rPr>
          <w:rFonts w:asciiTheme="majorHAnsi" w:hAnsiTheme="majorHAnsi"/>
          <w:sz w:val="40"/>
        </w:rPr>
        <w:t>Our solution to all of these problems is developing a system to manage and keep track of all orders. The overall architecture looks like this:</w:t>
      </w: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r>
        <w:rPr>
          <w:rFonts w:asciiTheme="majorHAnsi" w:hAnsiTheme="majorHAnsi"/>
          <w:noProof/>
          <w:sz w:val="40"/>
          <w:lang w:eastAsia="en-US"/>
        </w:rPr>
        <w:drawing>
          <wp:anchor distT="0" distB="0" distL="114300" distR="114300" simplePos="0" relativeHeight="251670528" behindDoc="1" locked="0" layoutInCell="1" allowOverlap="1" wp14:editId="664A9878">
            <wp:simplePos x="0" y="0"/>
            <wp:positionH relativeFrom="column">
              <wp:posOffset>588848</wp:posOffset>
            </wp:positionH>
            <wp:positionV relativeFrom="paragraph">
              <wp:posOffset>92303</wp:posOffset>
            </wp:positionV>
            <wp:extent cx="4865370" cy="2286000"/>
            <wp:effectExtent l="0" t="0" r="0" b="0"/>
            <wp:wrapTight wrapText="bothSides">
              <wp:wrapPolygon edited="0">
                <wp:start x="0" y="0"/>
                <wp:lineTo x="0" y="21420"/>
                <wp:lineTo x="21482" y="21420"/>
                <wp:lineTo x="21482" y="0"/>
                <wp:lineTo x="0" y="0"/>
              </wp:wrapPolygon>
            </wp:wrapTight>
            <wp:docPr id="3" name="Picture 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5370" cy="2286000"/>
                    </a:xfrm>
                    <a:prstGeom prst="rect">
                      <a:avLst/>
                    </a:prstGeom>
                    <a:noFill/>
                  </pic:spPr>
                </pic:pic>
              </a:graphicData>
            </a:graphic>
            <wp14:sizeRelH relativeFrom="page">
              <wp14:pctWidth>0</wp14:pctWidth>
            </wp14:sizeRelH>
            <wp14:sizeRelV relativeFrom="page">
              <wp14:pctHeight>0</wp14:pctHeight>
            </wp14:sizeRelV>
          </wp:anchor>
        </w:drawing>
      </w: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r>
        <w:rPr>
          <w:rFonts w:asciiTheme="majorHAnsi" w:hAnsiTheme="majorHAnsi"/>
          <w:sz w:val="40"/>
        </w:rPr>
        <w:t>We have two distinct applications for the cashier and the cook, connected to our custom web server, which processes all requests and stores the orders in a database. The server also has a wired connection to the production line, which is automated to check for ready orders via sensors.</w:t>
      </w:r>
    </w:p>
    <w:p w:rsidR="00B730B7" w:rsidRDefault="00B730B7" w:rsidP="00B55639">
      <w:pPr>
        <w:rPr>
          <w:rFonts w:asciiTheme="majorHAnsi" w:hAnsiTheme="majorHAnsi"/>
          <w:sz w:val="40"/>
        </w:rPr>
      </w:pPr>
    </w:p>
    <w:p w:rsidR="00B730B7" w:rsidRDefault="00B730B7" w:rsidP="00B55639">
      <w:pPr>
        <w:rPr>
          <w:rFonts w:asciiTheme="majorHAnsi" w:hAnsiTheme="majorHAnsi"/>
          <w:sz w:val="40"/>
        </w:rPr>
      </w:pPr>
      <w:r>
        <w:rPr>
          <w:rFonts w:asciiTheme="majorHAnsi" w:hAnsiTheme="majorHAnsi"/>
          <w:sz w:val="40"/>
        </w:rPr>
        <w:t>The following software detailed design schematic showcases the dynamic overview of the whole process:</w:t>
      </w:r>
    </w:p>
    <w:p w:rsidR="00B730B7" w:rsidRDefault="00B730B7" w:rsidP="00B55639">
      <w:pPr>
        <w:rPr>
          <w:rFonts w:asciiTheme="majorHAnsi" w:hAnsiTheme="majorHAnsi"/>
          <w:sz w:val="40"/>
        </w:rPr>
      </w:pPr>
      <w:r>
        <w:rPr>
          <w:rFonts w:asciiTheme="majorHAnsi" w:hAnsiTheme="majorHAnsi"/>
          <w:noProof/>
          <w:sz w:val="40"/>
          <w:lang w:eastAsia="en-US"/>
        </w:rPr>
        <w:lastRenderedPageBreak/>
        <w:drawing>
          <wp:anchor distT="0" distB="0" distL="114300" distR="114300" simplePos="0" relativeHeight="251671552" behindDoc="0" locked="0" layoutInCell="1" allowOverlap="1" wp14:editId="5992D7A9">
            <wp:simplePos x="0" y="0"/>
            <wp:positionH relativeFrom="margin">
              <wp:posOffset>-824</wp:posOffset>
            </wp:positionH>
            <wp:positionV relativeFrom="paragraph">
              <wp:posOffset>0</wp:posOffset>
            </wp:positionV>
            <wp:extent cx="5879465" cy="4390390"/>
            <wp:effectExtent l="0" t="0" r="6985" b="0"/>
            <wp:wrapSquare wrapText="bothSides"/>
            <wp:docPr id="4" name="Picture 4"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465" cy="4390390"/>
                    </a:xfrm>
                    <a:prstGeom prst="rect">
                      <a:avLst/>
                    </a:prstGeom>
                    <a:noFill/>
                  </pic:spPr>
                </pic:pic>
              </a:graphicData>
            </a:graphic>
            <wp14:sizeRelH relativeFrom="page">
              <wp14:pctWidth>0</wp14:pctWidth>
            </wp14:sizeRelH>
            <wp14:sizeRelV relativeFrom="page">
              <wp14:pctHeight>0</wp14:pctHeight>
            </wp14:sizeRelV>
          </wp:anchor>
        </w:drawing>
      </w:r>
    </w:p>
    <w:p w:rsidR="00B730B7" w:rsidRDefault="00B730B7" w:rsidP="00B55639">
      <w:pPr>
        <w:rPr>
          <w:rFonts w:asciiTheme="majorHAnsi" w:hAnsiTheme="majorHAnsi"/>
          <w:sz w:val="40"/>
        </w:rPr>
      </w:pPr>
      <w:r>
        <w:rPr>
          <w:rFonts w:asciiTheme="majorHAnsi" w:hAnsiTheme="majorHAnsi"/>
          <w:sz w:val="40"/>
        </w:rPr>
        <w:t>The cashier app would be able to create different orders that would be stored in the web server database. From there the cook app can read each one of them and update its status to “Being prepared”</w:t>
      </w:r>
      <w:r w:rsidR="00E75501">
        <w:rPr>
          <w:rFonts w:asciiTheme="majorHAnsi" w:hAnsiTheme="majorHAnsi"/>
          <w:sz w:val="40"/>
        </w:rPr>
        <w:t>. The conveyor oven will automatically detect whenever the pizza is being baked and when the order is ready. These updates will be dynamically updated on the server, from where the cashier app will be able to show which orders are ready. This system will drastically change the workflow to be way more efficient.</w:t>
      </w:r>
    </w:p>
    <w:p w:rsidR="00E75501" w:rsidRDefault="00E75501" w:rsidP="00B55639">
      <w:pPr>
        <w:rPr>
          <w:rFonts w:asciiTheme="majorHAnsi" w:hAnsiTheme="majorHAnsi"/>
          <w:sz w:val="40"/>
        </w:rPr>
      </w:pPr>
    </w:p>
    <w:p w:rsidR="00E75501" w:rsidRDefault="00E75501" w:rsidP="00B55639">
      <w:pPr>
        <w:rPr>
          <w:rFonts w:asciiTheme="majorHAnsi" w:hAnsiTheme="majorHAnsi"/>
          <w:sz w:val="40"/>
        </w:rPr>
      </w:pPr>
    </w:p>
    <w:p w:rsidR="00E75501" w:rsidRDefault="00E75501" w:rsidP="00B55639">
      <w:pPr>
        <w:rPr>
          <w:rFonts w:asciiTheme="majorHAnsi" w:hAnsiTheme="majorHAnsi"/>
          <w:sz w:val="40"/>
        </w:rPr>
      </w:pPr>
    </w:p>
    <w:p w:rsidR="00E75501" w:rsidRDefault="00E75501" w:rsidP="00B55639">
      <w:pPr>
        <w:rPr>
          <w:rFonts w:asciiTheme="majorHAnsi" w:hAnsiTheme="majorHAnsi"/>
          <w:sz w:val="40"/>
        </w:rPr>
      </w:pPr>
      <w:r>
        <w:rPr>
          <w:rFonts w:asciiTheme="majorHAnsi" w:hAnsiTheme="majorHAnsi"/>
          <w:sz w:val="40"/>
        </w:rPr>
        <w:lastRenderedPageBreak/>
        <w:t>This table describes each component of our system, what actions it’s responsible for and how it’s implemented:</w:t>
      </w:r>
    </w:p>
    <w:p w:rsidR="00E75501" w:rsidRDefault="00E75501" w:rsidP="00B55639">
      <w:pPr>
        <w:rPr>
          <w:rFonts w:asciiTheme="majorHAnsi" w:hAnsiTheme="majorHAnsi"/>
          <w:sz w:val="40"/>
        </w:rPr>
      </w:pPr>
    </w:p>
    <w:tbl>
      <w:tblPr>
        <w:tblStyle w:val="GridTable4-Accent6"/>
        <w:tblW w:w="0" w:type="auto"/>
        <w:tblLook w:val="04A0" w:firstRow="1" w:lastRow="0" w:firstColumn="1" w:lastColumn="0" w:noHBand="0" w:noVBand="1"/>
      </w:tblPr>
      <w:tblGrid>
        <w:gridCol w:w="3116"/>
        <w:gridCol w:w="3117"/>
        <w:gridCol w:w="3117"/>
      </w:tblGrid>
      <w:tr w:rsidR="00E75501" w:rsidTr="00E7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Component</w:t>
            </w:r>
          </w:p>
        </w:tc>
        <w:tc>
          <w:tcPr>
            <w:tcW w:w="3117" w:type="dxa"/>
          </w:tcPr>
          <w:p w:rsidR="00E75501" w:rsidRDefault="00E75501" w:rsidP="00B55639">
            <w:pPr>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Implementation</w:t>
            </w:r>
          </w:p>
        </w:tc>
        <w:tc>
          <w:tcPr>
            <w:tcW w:w="3117" w:type="dxa"/>
          </w:tcPr>
          <w:p w:rsidR="00E75501" w:rsidRDefault="00E75501" w:rsidP="00B55639">
            <w:pPr>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Responsible for</w:t>
            </w:r>
          </w:p>
        </w:tc>
      </w:tr>
      <w:tr w:rsidR="00E75501" w:rsidTr="00E7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Cashier App</w:t>
            </w:r>
          </w:p>
        </w:tc>
        <w:tc>
          <w:tcPr>
            <w:tcW w:w="3117" w:type="dxa"/>
          </w:tcPr>
          <w:p w:rsidR="00E75501" w:rsidRDefault="00E75501"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C# Application</w:t>
            </w:r>
          </w:p>
        </w:tc>
        <w:tc>
          <w:tcPr>
            <w:tcW w:w="3117" w:type="dxa"/>
          </w:tcPr>
          <w:p w:rsidR="00E75501" w:rsidRDefault="00E75501" w:rsidP="00E75501">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sidRPr="00E75501">
              <w:rPr>
                <w:rFonts w:asciiTheme="majorHAnsi" w:hAnsiTheme="majorHAnsi"/>
                <w:sz w:val="40"/>
              </w:rPr>
              <w:t>Creating orders</w:t>
            </w:r>
          </w:p>
          <w:p w:rsidR="00E75501" w:rsidRPr="00E75501" w:rsidRDefault="00E75501" w:rsidP="00E75501">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Finishing orders</w:t>
            </w:r>
          </w:p>
        </w:tc>
      </w:tr>
      <w:tr w:rsidR="00E75501" w:rsidTr="00E75501">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Cook App</w:t>
            </w:r>
          </w:p>
        </w:tc>
        <w:tc>
          <w:tcPr>
            <w:tcW w:w="3117" w:type="dxa"/>
          </w:tcPr>
          <w:p w:rsidR="00E75501" w:rsidRDefault="00E75501"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C# Application</w:t>
            </w:r>
          </w:p>
        </w:tc>
        <w:tc>
          <w:tcPr>
            <w:tcW w:w="3117" w:type="dxa"/>
          </w:tcPr>
          <w:p w:rsidR="00E75501" w:rsidRDefault="00E75501" w:rsidP="00E75501">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sidRPr="00E75501">
              <w:rPr>
                <w:rFonts w:asciiTheme="majorHAnsi" w:hAnsiTheme="majorHAnsi"/>
                <w:sz w:val="40"/>
              </w:rPr>
              <w:t>Reading orders</w:t>
            </w:r>
          </w:p>
          <w:p w:rsidR="00E75501" w:rsidRPr="00E75501" w:rsidRDefault="00E75501" w:rsidP="00E75501">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Editing orders</w:t>
            </w:r>
          </w:p>
        </w:tc>
      </w:tr>
      <w:tr w:rsidR="00E75501" w:rsidTr="00E7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Web Server</w:t>
            </w:r>
          </w:p>
        </w:tc>
        <w:tc>
          <w:tcPr>
            <w:tcW w:w="3117" w:type="dxa"/>
          </w:tcPr>
          <w:p w:rsidR="00E75501" w:rsidRDefault="00E75501"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proofErr w:type="spellStart"/>
            <w:r>
              <w:rPr>
                <w:rFonts w:asciiTheme="majorHAnsi" w:hAnsiTheme="majorHAnsi"/>
                <w:sz w:val="40"/>
              </w:rPr>
              <w:t>NodeMCU</w:t>
            </w:r>
            <w:proofErr w:type="spellEnd"/>
            <w:r>
              <w:rPr>
                <w:rFonts w:asciiTheme="majorHAnsi" w:hAnsiTheme="majorHAnsi"/>
                <w:sz w:val="40"/>
              </w:rPr>
              <w:t xml:space="preserve"> ESP8266 board</w:t>
            </w:r>
          </w:p>
        </w:tc>
        <w:tc>
          <w:tcPr>
            <w:tcW w:w="3117" w:type="dxa"/>
          </w:tcPr>
          <w:p w:rsidR="00E75501" w:rsidRPr="00E75501" w:rsidRDefault="00E75501" w:rsidP="00E75501">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sidRPr="00E75501">
              <w:rPr>
                <w:rFonts w:asciiTheme="majorHAnsi" w:hAnsiTheme="majorHAnsi"/>
                <w:sz w:val="40"/>
              </w:rPr>
              <w:t>Establishing communication</w:t>
            </w:r>
          </w:p>
        </w:tc>
      </w:tr>
      <w:tr w:rsidR="00E75501" w:rsidTr="00E75501">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Database</w:t>
            </w:r>
          </w:p>
        </w:tc>
        <w:tc>
          <w:tcPr>
            <w:tcW w:w="3117" w:type="dxa"/>
          </w:tcPr>
          <w:p w:rsidR="00E75501" w:rsidRDefault="00E75501"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Arduino Uno</w:t>
            </w:r>
          </w:p>
        </w:tc>
        <w:tc>
          <w:tcPr>
            <w:tcW w:w="3117" w:type="dxa"/>
          </w:tcPr>
          <w:p w:rsidR="00E75501" w:rsidRPr="00E75501" w:rsidRDefault="00E75501" w:rsidP="00E75501">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sidRPr="00E75501">
              <w:rPr>
                <w:rFonts w:asciiTheme="majorHAnsi" w:hAnsiTheme="majorHAnsi"/>
                <w:sz w:val="40"/>
              </w:rPr>
              <w:t>Storing orders</w:t>
            </w:r>
          </w:p>
        </w:tc>
      </w:tr>
      <w:tr w:rsidR="00E75501" w:rsidTr="00E7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75501" w:rsidRDefault="00E75501" w:rsidP="00B55639">
            <w:pPr>
              <w:ind w:left="0"/>
              <w:rPr>
                <w:rFonts w:asciiTheme="majorHAnsi" w:hAnsiTheme="majorHAnsi"/>
                <w:sz w:val="40"/>
              </w:rPr>
            </w:pPr>
            <w:r>
              <w:rPr>
                <w:rFonts w:asciiTheme="majorHAnsi" w:hAnsiTheme="majorHAnsi"/>
                <w:sz w:val="40"/>
              </w:rPr>
              <w:t>Conveyor oven</w:t>
            </w:r>
          </w:p>
        </w:tc>
        <w:tc>
          <w:tcPr>
            <w:tcW w:w="3117" w:type="dxa"/>
          </w:tcPr>
          <w:p w:rsidR="00E75501" w:rsidRDefault="00E75501"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HC-SR04 sensor</w:t>
            </w:r>
          </w:p>
        </w:tc>
        <w:tc>
          <w:tcPr>
            <w:tcW w:w="3117" w:type="dxa"/>
          </w:tcPr>
          <w:p w:rsidR="00E75501" w:rsidRDefault="00E75501" w:rsidP="00E75501">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sidRPr="00E75501">
              <w:rPr>
                <w:rFonts w:asciiTheme="majorHAnsi" w:hAnsiTheme="majorHAnsi"/>
                <w:sz w:val="40"/>
              </w:rPr>
              <w:t>Keeping track of orders</w:t>
            </w:r>
          </w:p>
          <w:p w:rsidR="00E75501" w:rsidRPr="00E75501" w:rsidRDefault="00E75501" w:rsidP="00E75501">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Editing orders</w:t>
            </w:r>
          </w:p>
        </w:tc>
      </w:tr>
    </w:tbl>
    <w:p w:rsidR="00E75501" w:rsidRDefault="00E75501" w:rsidP="00B55639">
      <w:pPr>
        <w:rPr>
          <w:rFonts w:asciiTheme="majorHAnsi" w:hAnsiTheme="majorHAnsi"/>
          <w:sz w:val="40"/>
        </w:rPr>
      </w:pPr>
    </w:p>
    <w:p w:rsidR="008A76BA" w:rsidRDefault="008A76BA">
      <w:pPr>
        <w:spacing w:before="0" w:after="240" w:line="252" w:lineRule="auto"/>
        <w:ind w:left="0" w:right="0"/>
        <w:rPr>
          <w:rFonts w:asciiTheme="majorHAnsi" w:hAnsiTheme="majorHAnsi"/>
          <w:sz w:val="40"/>
        </w:rPr>
      </w:pPr>
      <w:r>
        <w:rPr>
          <w:rFonts w:asciiTheme="majorHAnsi" w:hAnsiTheme="majorHAnsi"/>
          <w:sz w:val="40"/>
        </w:rPr>
        <w:br w:type="page"/>
      </w:r>
    </w:p>
    <w:p w:rsidR="008A76BA" w:rsidRDefault="004C5368" w:rsidP="008A76BA">
      <w:pPr>
        <w:pStyle w:val="Title"/>
        <w:ind w:left="0"/>
        <w:jc w:val="left"/>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pPr>
      <w:r>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lastRenderedPageBreak/>
        <w:t>setup</w:t>
      </w:r>
      <w:r w:rsidR="008A76BA">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t xml:space="preserve"> and usage</w:t>
      </w:r>
    </w:p>
    <w:p w:rsidR="00B730B7" w:rsidRDefault="00B730B7" w:rsidP="00B55639">
      <w:pPr>
        <w:rPr>
          <w:rFonts w:asciiTheme="majorHAnsi" w:hAnsiTheme="majorHAnsi"/>
          <w:sz w:val="40"/>
        </w:rPr>
      </w:pPr>
    </w:p>
    <w:p w:rsidR="008A76BA" w:rsidRDefault="004C5368" w:rsidP="00B55639">
      <w:pPr>
        <w:rPr>
          <w:rFonts w:asciiTheme="majorHAnsi" w:hAnsiTheme="majorHAnsi"/>
          <w:sz w:val="40"/>
        </w:rPr>
      </w:pPr>
      <w:r>
        <w:rPr>
          <w:rFonts w:asciiTheme="majorHAnsi" w:hAnsiTheme="majorHAnsi"/>
          <w:sz w:val="40"/>
        </w:rPr>
        <w:t xml:space="preserve">The first step is setting up the server. Connect the </w:t>
      </w:r>
      <w:proofErr w:type="spellStart"/>
      <w:r>
        <w:rPr>
          <w:rFonts w:asciiTheme="majorHAnsi" w:hAnsiTheme="majorHAnsi"/>
          <w:sz w:val="40"/>
        </w:rPr>
        <w:t>NodeMCU</w:t>
      </w:r>
      <w:proofErr w:type="spellEnd"/>
      <w:r>
        <w:rPr>
          <w:rFonts w:asciiTheme="majorHAnsi" w:hAnsiTheme="majorHAnsi"/>
          <w:sz w:val="40"/>
        </w:rPr>
        <w:t xml:space="preserve"> board to the computer and run the setup app. You will be presented to this screen:</w:t>
      </w:r>
    </w:p>
    <w:p w:rsidR="004C5368" w:rsidRDefault="004C5368" w:rsidP="00B55639">
      <w:pPr>
        <w:rPr>
          <w:rFonts w:asciiTheme="majorHAnsi" w:hAnsiTheme="majorHAnsi"/>
          <w:sz w:val="40"/>
        </w:rPr>
      </w:pPr>
    </w:p>
    <w:p w:rsidR="004C5368" w:rsidRDefault="004C5368" w:rsidP="00B55639">
      <w:pPr>
        <w:rPr>
          <w:rFonts w:asciiTheme="majorHAnsi" w:hAnsiTheme="majorHAnsi"/>
          <w:sz w:val="40"/>
        </w:rPr>
      </w:pPr>
      <w:r w:rsidRPr="004C5368">
        <w:rPr>
          <w:rFonts w:asciiTheme="majorHAnsi" w:hAnsiTheme="majorHAnsi"/>
          <w:noProof/>
          <w:sz w:val="40"/>
          <w:lang w:eastAsia="en-US"/>
        </w:rPr>
        <w:drawing>
          <wp:inline distT="0" distB="0" distL="0" distR="0" wp14:anchorId="3810F10F" wp14:editId="57D32851">
            <wp:extent cx="5943600" cy="3507740"/>
            <wp:effectExtent l="114300" t="114300" r="114300" b="149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7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A76BA" w:rsidRDefault="008A76BA" w:rsidP="00B55639">
      <w:pPr>
        <w:rPr>
          <w:rFonts w:asciiTheme="majorHAnsi" w:hAnsiTheme="majorHAnsi"/>
          <w:sz w:val="40"/>
        </w:rPr>
      </w:pPr>
    </w:p>
    <w:p w:rsidR="004C5368" w:rsidRDefault="004C5368" w:rsidP="00B55639">
      <w:pPr>
        <w:rPr>
          <w:rFonts w:asciiTheme="majorHAnsi" w:hAnsiTheme="majorHAnsi"/>
          <w:sz w:val="40"/>
        </w:rPr>
      </w:pPr>
    </w:p>
    <w:p w:rsidR="004C5368" w:rsidRDefault="004C5368" w:rsidP="00B55639">
      <w:pPr>
        <w:rPr>
          <w:rFonts w:asciiTheme="majorHAnsi" w:hAnsiTheme="majorHAnsi"/>
          <w:sz w:val="40"/>
        </w:rPr>
      </w:pPr>
      <w:r>
        <w:rPr>
          <w:rFonts w:asciiTheme="majorHAnsi" w:hAnsiTheme="majorHAnsi"/>
          <w:sz w:val="40"/>
        </w:rPr>
        <w:t>Select the USB port, connected to the board and click connect. The next step is setting up our admin password. In order to do that we need to set the server into root mode. To do that, take a cable and connect the 3V and A0 pins together. You can see where those pins are of the following diagram:</w:t>
      </w:r>
    </w:p>
    <w:p w:rsidR="004C5368" w:rsidRDefault="004C5368" w:rsidP="00B55639">
      <w:pPr>
        <w:rPr>
          <w:rFonts w:asciiTheme="majorHAnsi" w:hAnsiTheme="majorHAnsi"/>
          <w:sz w:val="40"/>
        </w:rPr>
      </w:pPr>
    </w:p>
    <w:p w:rsidR="004C5368" w:rsidRDefault="004C5368" w:rsidP="004C5368">
      <w:pPr>
        <w:jc w:val="center"/>
        <w:rPr>
          <w:rFonts w:asciiTheme="majorHAnsi" w:hAnsiTheme="majorHAnsi"/>
          <w:sz w:val="40"/>
        </w:rPr>
      </w:pPr>
      <w:r w:rsidRPr="004C5368">
        <w:rPr>
          <w:rFonts w:asciiTheme="majorHAnsi" w:hAnsiTheme="majorHAnsi"/>
          <w:noProof/>
          <w:sz w:val="40"/>
          <w:lang w:eastAsia="en-US"/>
        </w:rPr>
        <w:lastRenderedPageBreak/>
        <w:drawing>
          <wp:inline distT="0" distB="0" distL="0" distR="0" wp14:anchorId="3A1C747A" wp14:editId="040B706D">
            <wp:extent cx="4937080" cy="435634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1604" cy="4369155"/>
                    </a:xfrm>
                    <a:prstGeom prst="rect">
                      <a:avLst/>
                    </a:prstGeom>
                  </pic:spPr>
                </pic:pic>
              </a:graphicData>
            </a:graphic>
          </wp:inline>
        </w:drawing>
      </w:r>
    </w:p>
    <w:p w:rsidR="004C5368" w:rsidRDefault="001B33DC" w:rsidP="00B55639">
      <w:pPr>
        <w:rPr>
          <w:rFonts w:asciiTheme="majorHAnsi" w:hAnsiTheme="majorHAnsi"/>
          <w:sz w:val="40"/>
        </w:rPr>
      </w:pPr>
      <w:r>
        <w:rPr>
          <w:rFonts w:asciiTheme="majorHAnsi" w:hAnsiTheme="majorHAnsi"/>
          <w:sz w:val="40"/>
        </w:rPr>
        <w:t>After that you can freely change the password to whatever you want by using the Admin panel.</w:t>
      </w:r>
    </w:p>
    <w:p w:rsidR="001B33DC" w:rsidRDefault="001B33DC" w:rsidP="00B55639">
      <w:pPr>
        <w:rPr>
          <w:rFonts w:asciiTheme="majorHAnsi" w:hAnsiTheme="majorHAnsi"/>
          <w:sz w:val="40"/>
        </w:rPr>
      </w:pPr>
    </w:p>
    <w:p w:rsidR="001B33DC" w:rsidRDefault="001B33DC" w:rsidP="001B33DC">
      <w:pPr>
        <w:jc w:val="center"/>
        <w:rPr>
          <w:rFonts w:asciiTheme="majorHAnsi" w:hAnsiTheme="majorHAnsi"/>
          <w:sz w:val="40"/>
        </w:rPr>
      </w:pPr>
      <w:r w:rsidRPr="001B33DC">
        <w:rPr>
          <w:rFonts w:asciiTheme="majorHAnsi" w:hAnsiTheme="majorHAnsi"/>
          <w:noProof/>
          <w:sz w:val="40"/>
          <w:lang w:eastAsia="en-US"/>
        </w:rPr>
        <w:drawing>
          <wp:inline distT="0" distB="0" distL="0" distR="0" wp14:anchorId="549BFE49" wp14:editId="348A0CDA">
            <wp:extent cx="2057687" cy="1076475"/>
            <wp:effectExtent l="133350" t="1143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687" cy="10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368" w:rsidRDefault="004C5368" w:rsidP="00B55639">
      <w:pPr>
        <w:rPr>
          <w:rFonts w:asciiTheme="majorHAnsi" w:hAnsiTheme="majorHAnsi"/>
          <w:sz w:val="40"/>
        </w:rPr>
      </w:pPr>
    </w:p>
    <w:p w:rsidR="004C5368" w:rsidRDefault="001B33DC" w:rsidP="00B55639">
      <w:pPr>
        <w:rPr>
          <w:rFonts w:asciiTheme="majorHAnsi" w:hAnsiTheme="majorHAnsi"/>
          <w:sz w:val="40"/>
        </w:rPr>
      </w:pPr>
      <w:r>
        <w:rPr>
          <w:rFonts w:asciiTheme="majorHAnsi" w:hAnsiTheme="majorHAnsi"/>
          <w:sz w:val="40"/>
        </w:rPr>
        <w:t>Now you can login using the same password. Upon successful login you will be presented to the main app screen.</w:t>
      </w:r>
    </w:p>
    <w:p w:rsidR="001B33DC" w:rsidRDefault="001B33DC" w:rsidP="00B55639">
      <w:pPr>
        <w:rPr>
          <w:rFonts w:asciiTheme="majorHAnsi" w:hAnsiTheme="majorHAnsi"/>
          <w:sz w:val="40"/>
        </w:rPr>
      </w:pPr>
    </w:p>
    <w:p w:rsidR="001B33DC" w:rsidRDefault="001B33DC" w:rsidP="00B55639">
      <w:pPr>
        <w:rPr>
          <w:rFonts w:asciiTheme="majorHAnsi" w:hAnsiTheme="majorHAnsi"/>
          <w:sz w:val="40"/>
        </w:rPr>
      </w:pPr>
      <w:r w:rsidRPr="001B33DC">
        <w:rPr>
          <w:rFonts w:asciiTheme="majorHAnsi" w:hAnsiTheme="majorHAnsi"/>
          <w:noProof/>
          <w:sz w:val="40"/>
          <w:lang w:eastAsia="en-US"/>
        </w:rPr>
        <w:lastRenderedPageBreak/>
        <w:drawing>
          <wp:inline distT="0" distB="0" distL="0" distR="0" wp14:anchorId="4D4CB191" wp14:editId="09F7CCCB">
            <wp:extent cx="5943600" cy="3505835"/>
            <wp:effectExtent l="114300" t="114300" r="114300" b="151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33DC" w:rsidRDefault="001B33DC" w:rsidP="00B55639">
      <w:pPr>
        <w:rPr>
          <w:rFonts w:asciiTheme="majorHAnsi" w:hAnsiTheme="majorHAnsi"/>
          <w:sz w:val="40"/>
        </w:rPr>
      </w:pPr>
    </w:p>
    <w:p w:rsidR="001B33DC" w:rsidRDefault="001B33DC" w:rsidP="00B55639">
      <w:pPr>
        <w:rPr>
          <w:rFonts w:asciiTheme="majorHAnsi" w:hAnsiTheme="majorHAnsi"/>
          <w:sz w:val="40"/>
        </w:rPr>
      </w:pPr>
      <w:r>
        <w:rPr>
          <w:rFonts w:asciiTheme="majorHAnsi" w:hAnsiTheme="majorHAnsi"/>
          <w:sz w:val="40"/>
        </w:rPr>
        <w:t xml:space="preserve">From here you can connect the board to the </w:t>
      </w:r>
      <w:proofErr w:type="spellStart"/>
      <w:r>
        <w:rPr>
          <w:rFonts w:asciiTheme="majorHAnsi" w:hAnsiTheme="majorHAnsi"/>
          <w:sz w:val="40"/>
        </w:rPr>
        <w:t>WiFi</w:t>
      </w:r>
      <w:proofErr w:type="spellEnd"/>
      <w:r>
        <w:rPr>
          <w:rFonts w:asciiTheme="majorHAnsi" w:hAnsiTheme="majorHAnsi"/>
          <w:sz w:val="40"/>
        </w:rPr>
        <w:t xml:space="preserve"> network to act as an access point using the Network section. If the connection was successful, the red panel will switch to green and the server IP address will be display on the left like so:</w:t>
      </w:r>
    </w:p>
    <w:p w:rsidR="001B33DC" w:rsidRDefault="001B33DC" w:rsidP="00B55639">
      <w:pPr>
        <w:rPr>
          <w:rFonts w:asciiTheme="majorHAnsi" w:hAnsiTheme="majorHAnsi"/>
          <w:sz w:val="40"/>
        </w:rPr>
      </w:pPr>
    </w:p>
    <w:p w:rsidR="001B33DC" w:rsidRDefault="001B33DC" w:rsidP="001B33DC">
      <w:pPr>
        <w:jc w:val="center"/>
        <w:rPr>
          <w:rFonts w:asciiTheme="majorHAnsi" w:hAnsiTheme="majorHAnsi"/>
          <w:sz w:val="40"/>
        </w:rPr>
      </w:pPr>
      <w:r w:rsidRPr="001B33DC">
        <w:rPr>
          <w:rFonts w:asciiTheme="majorHAnsi" w:hAnsiTheme="majorHAnsi"/>
          <w:noProof/>
          <w:sz w:val="40"/>
          <w:lang w:eastAsia="en-US"/>
        </w:rPr>
        <w:drawing>
          <wp:inline distT="0" distB="0" distL="0" distR="0" wp14:anchorId="6D5652A9" wp14:editId="33FBDF2C">
            <wp:extent cx="1991003" cy="533474"/>
            <wp:effectExtent l="133350" t="114300" r="12382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1003" cy="533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33DC" w:rsidRDefault="001B33DC" w:rsidP="00B55639">
      <w:pPr>
        <w:rPr>
          <w:rFonts w:asciiTheme="majorHAnsi" w:hAnsiTheme="majorHAnsi"/>
          <w:sz w:val="40"/>
        </w:rPr>
      </w:pPr>
    </w:p>
    <w:p w:rsidR="004C5368" w:rsidRDefault="001B33DC" w:rsidP="00B55639">
      <w:pPr>
        <w:rPr>
          <w:rFonts w:asciiTheme="majorHAnsi" w:hAnsiTheme="majorHAnsi"/>
          <w:sz w:val="40"/>
        </w:rPr>
      </w:pPr>
      <w:r>
        <w:rPr>
          <w:rFonts w:asciiTheme="majorHAnsi" w:hAnsiTheme="majorHAnsi"/>
          <w:sz w:val="40"/>
        </w:rPr>
        <w:t>Additionally, you can switch the threshold of the oven sensors from here. Type in the distance in the corresponding box in cm and click the button.</w:t>
      </w:r>
    </w:p>
    <w:p w:rsidR="001B33DC" w:rsidRDefault="001B33DC" w:rsidP="00B55639">
      <w:pPr>
        <w:rPr>
          <w:rFonts w:asciiTheme="majorHAnsi" w:hAnsiTheme="majorHAnsi"/>
          <w:sz w:val="40"/>
        </w:rPr>
      </w:pPr>
    </w:p>
    <w:p w:rsidR="0045607D" w:rsidRDefault="0045607D" w:rsidP="00B55639">
      <w:pPr>
        <w:rPr>
          <w:rFonts w:asciiTheme="majorHAnsi" w:hAnsiTheme="majorHAnsi"/>
          <w:sz w:val="40"/>
        </w:rPr>
      </w:pPr>
      <w:r>
        <w:rPr>
          <w:rFonts w:asciiTheme="majorHAnsi" w:hAnsiTheme="majorHAnsi"/>
          <w:sz w:val="40"/>
        </w:rPr>
        <w:lastRenderedPageBreak/>
        <w:t xml:space="preserve">The next step is wiring everything up. Firstly, we need to connect the server and the database together. To do that </w:t>
      </w:r>
      <w:r w:rsidR="00F26AEB">
        <w:rPr>
          <w:rFonts w:asciiTheme="majorHAnsi" w:hAnsiTheme="majorHAnsi"/>
          <w:sz w:val="40"/>
        </w:rPr>
        <w:t>we will need 3 wires, connected like so:</w:t>
      </w:r>
    </w:p>
    <w:p w:rsidR="00F26AEB" w:rsidRDefault="00F26AEB" w:rsidP="00B55639">
      <w:pPr>
        <w:rPr>
          <w:rFonts w:asciiTheme="majorHAnsi" w:hAnsiTheme="majorHAnsi"/>
          <w:sz w:val="40"/>
        </w:rPr>
      </w:pPr>
    </w:p>
    <w:tbl>
      <w:tblPr>
        <w:tblStyle w:val="ListTable1Light-Accent6"/>
        <w:tblW w:w="0" w:type="auto"/>
        <w:tblLook w:val="04A0" w:firstRow="1" w:lastRow="0" w:firstColumn="1" w:lastColumn="0" w:noHBand="0" w:noVBand="1"/>
      </w:tblPr>
      <w:tblGrid>
        <w:gridCol w:w="4675"/>
        <w:gridCol w:w="4675"/>
      </w:tblGrid>
      <w:tr w:rsidR="00F26AEB" w:rsidTr="00F26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Server Board</w:t>
            </w:r>
          </w:p>
        </w:tc>
        <w:tc>
          <w:tcPr>
            <w:tcW w:w="4675" w:type="dxa"/>
          </w:tcPr>
          <w:p w:rsidR="00F26AEB" w:rsidRDefault="00F26AEB" w:rsidP="00B55639">
            <w:pPr>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Database Board</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Any ground pin</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Any ground pin</w:t>
            </w:r>
          </w:p>
        </w:tc>
      </w:tr>
      <w:tr w:rsidR="00F26AEB" w:rsidTr="00F26AEB">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D5</w:t>
            </w:r>
          </w:p>
        </w:tc>
        <w:tc>
          <w:tcPr>
            <w:tcW w:w="4675" w:type="dxa"/>
          </w:tcPr>
          <w:p w:rsidR="00F26AEB" w:rsidRDefault="00F26AEB"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5</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D6</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6</w:t>
            </w:r>
          </w:p>
        </w:tc>
      </w:tr>
    </w:tbl>
    <w:p w:rsidR="00F26AEB" w:rsidRDefault="00F26AEB" w:rsidP="00B55639">
      <w:pPr>
        <w:rPr>
          <w:rFonts w:asciiTheme="majorHAnsi" w:hAnsiTheme="majorHAnsi"/>
          <w:sz w:val="40"/>
        </w:rPr>
      </w:pPr>
    </w:p>
    <w:p w:rsidR="001B33DC" w:rsidRDefault="00F26AEB" w:rsidP="00B55639">
      <w:pPr>
        <w:rPr>
          <w:rFonts w:asciiTheme="majorHAnsi" w:hAnsiTheme="majorHAnsi"/>
          <w:sz w:val="40"/>
        </w:rPr>
      </w:pPr>
      <w:r>
        <w:rPr>
          <w:rFonts w:asciiTheme="majorHAnsi" w:hAnsiTheme="majorHAnsi"/>
          <w:sz w:val="40"/>
        </w:rPr>
        <w:t>Lastly, after establishing the UART connection, we need to wire up the two sensors to the Arduino board. The connection in described in the following table:</w:t>
      </w:r>
    </w:p>
    <w:p w:rsidR="00F26AEB" w:rsidRDefault="00F26AEB" w:rsidP="00B55639">
      <w:pPr>
        <w:rPr>
          <w:rFonts w:asciiTheme="majorHAnsi" w:hAnsiTheme="majorHAnsi"/>
          <w:sz w:val="40"/>
        </w:rPr>
      </w:pPr>
    </w:p>
    <w:tbl>
      <w:tblPr>
        <w:tblStyle w:val="GridTable2-Accent6"/>
        <w:tblW w:w="0" w:type="auto"/>
        <w:tblLook w:val="04A0" w:firstRow="1" w:lastRow="0" w:firstColumn="1" w:lastColumn="0" w:noHBand="0" w:noVBand="1"/>
      </w:tblPr>
      <w:tblGrid>
        <w:gridCol w:w="4675"/>
        <w:gridCol w:w="4675"/>
      </w:tblGrid>
      <w:tr w:rsidR="00F26AEB" w:rsidTr="00F26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Arduino Uno</w:t>
            </w:r>
          </w:p>
        </w:tc>
        <w:tc>
          <w:tcPr>
            <w:tcW w:w="4675" w:type="dxa"/>
          </w:tcPr>
          <w:p w:rsidR="00F26AEB" w:rsidRDefault="00F26AEB" w:rsidP="00B55639">
            <w:pPr>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Sensor Pin</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Any 5V pin</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proofErr w:type="spellStart"/>
            <w:r>
              <w:rPr>
                <w:rFonts w:asciiTheme="majorHAnsi" w:hAnsiTheme="majorHAnsi"/>
                <w:sz w:val="40"/>
              </w:rPr>
              <w:t>Vcc</w:t>
            </w:r>
            <w:proofErr w:type="spellEnd"/>
            <w:r>
              <w:rPr>
                <w:rFonts w:asciiTheme="majorHAnsi" w:hAnsiTheme="majorHAnsi"/>
                <w:sz w:val="40"/>
              </w:rPr>
              <w:t xml:space="preserve"> (Sensor 1)</w:t>
            </w:r>
          </w:p>
        </w:tc>
      </w:tr>
      <w:tr w:rsidR="00F26AEB" w:rsidTr="00F26AEB">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8</w:t>
            </w:r>
          </w:p>
        </w:tc>
        <w:tc>
          <w:tcPr>
            <w:tcW w:w="4675" w:type="dxa"/>
          </w:tcPr>
          <w:p w:rsidR="00F26AEB" w:rsidRDefault="00F26AEB"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Trig (Sensor 1)</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9</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Echo (Sensor 1)</w:t>
            </w:r>
          </w:p>
        </w:tc>
      </w:tr>
      <w:tr w:rsidR="00F26AEB" w:rsidTr="00F26AEB">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Any ground pin</w:t>
            </w:r>
          </w:p>
        </w:tc>
        <w:tc>
          <w:tcPr>
            <w:tcW w:w="4675" w:type="dxa"/>
          </w:tcPr>
          <w:p w:rsidR="00F26AEB" w:rsidRDefault="00F26AEB"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proofErr w:type="spellStart"/>
            <w:r>
              <w:rPr>
                <w:rFonts w:asciiTheme="majorHAnsi" w:hAnsiTheme="majorHAnsi"/>
                <w:sz w:val="40"/>
              </w:rPr>
              <w:t>Gnd</w:t>
            </w:r>
            <w:proofErr w:type="spellEnd"/>
            <w:r>
              <w:rPr>
                <w:rFonts w:asciiTheme="majorHAnsi" w:hAnsiTheme="majorHAnsi"/>
                <w:sz w:val="40"/>
              </w:rPr>
              <w:t xml:space="preserve"> (Sensor 1)</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Any 5V pin</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proofErr w:type="spellStart"/>
            <w:r>
              <w:rPr>
                <w:rFonts w:asciiTheme="majorHAnsi" w:hAnsiTheme="majorHAnsi"/>
                <w:sz w:val="40"/>
              </w:rPr>
              <w:t>Vcc</w:t>
            </w:r>
            <w:proofErr w:type="spellEnd"/>
            <w:r>
              <w:rPr>
                <w:rFonts w:asciiTheme="majorHAnsi" w:hAnsiTheme="majorHAnsi"/>
                <w:sz w:val="40"/>
              </w:rPr>
              <w:t xml:space="preserve"> (Sensor 2)</w:t>
            </w:r>
          </w:p>
        </w:tc>
      </w:tr>
      <w:tr w:rsidR="00F26AEB" w:rsidTr="00F26AEB">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10</w:t>
            </w:r>
          </w:p>
        </w:tc>
        <w:tc>
          <w:tcPr>
            <w:tcW w:w="4675" w:type="dxa"/>
          </w:tcPr>
          <w:p w:rsidR="00F26AEB" w:rsidRDefault="00F26AEB"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r>
              <w:rPr>
                <w:rFonts w:asciiTheme="majorHAnsi" w:hAnsiTheme="majorHAnsi"/>
                <w:sz w:val="40"/>
              </w:rPr>
              <w:t xml:space="preserve">Trig (Sensor 2) </w:t>
            </w:r>
          </w:p>
        </w:tc>
      </w:tr>
      <w:tr w:rsidR="00F26AEB" w:rsidTr="00F26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11</w:t>
            </w:r>
          </w:p>
        </w:tc>
        <w:tc>
          <w:tcPr>
            <w:tcW w:w="4675" w:type="dxa"/>
          </w:tcPr>
          <w:p w:rsidR="00F26AEB" w:rsidRDefault="00F26AEB" w:rsidP="00B55639">
            <w:pPr>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40"/>
              </w:rPr>
            </w:pPr>
            <w:r>
              <w:rPr>
                <w:rFonts w:asciiTheme="majorHAnsi" w:hAnsiTheme="majorHAnsi"/>
                <w:sz w:val="40"/>
              </w:rPr>
              <w:t>Echo (Sensor 2)</w:t>
            </w:r>
          </w:p>
        </w:tc>
      </w:tr>
      <w:tr w:rsidR="00F26AEB" w:rsidTr="00F26AEB">
        <w:tc>
          <w:tcPr>
            <w:cnfStyle w:val="001000000000" w:firstRow="0" w:lastRow="0" w:firstColumn="1" w:lastColumn="0" w:oddVBand="0" w:evenVBand="0" w:oddHBand="0" w:evenHBand="0" w:firstRowFirstColumn="0" w:firstRowLastColumn="0" w:lastRowFirstColumn="0" w:lastRowLastColumn="0"/>
            <w:tcW w:w="4675" w:type="dxa"/>
          </w:tcPr>
          <w:p w:rsidR="00F26AEB" w:rsidRDefault="00F26AEB" w:rsidP="00B55639">
            <w:pPr>
              <w:ind w:left="0"/>
              <w:rPr>
                <w:rFonts w:asciiTheme="majorHAnsi" w:hAnsiTheme="majorHAnsi"/>
                <w:sz w:val="40"/>
              </w:rPr>
            </w:pPr>
            <w:r>
              <w:rPr>
                <w:rFonts w:asciiTheme="majorHAnsi" w:hAnsiTheme="majorHAnsi"/>
                <w:sz w:val="40"/>
              </w:rPr>
              <w:t>Any ground pin</w:t>
            </w:r>
          </w:p>
        </w:tc>
        <w:tc>
          <w:tcPr>
            <w:tcW w:w="4675" w:type="dxa"/>
          </w:tcPr>
          <w:p w:rsidR="00F26AEB" w:rsidRDefault="00F26AEB" w:rsidP="00B55639">
            <w:pPr>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40"/>
              </w:rPr>
            </w:pPr>
            <w:proofErr w:type="spellStart"/>
            <w:r>
              <w:rPr>
                <w:rFonts w:asciiTheme="majorHAnsi" w:hAnsiTheme="majorHAnsi"/>
                <w:sz w:val="40"/>
              </w:rPr>
              <w:t>Gnd</w:t>
            </w:r>
            <w:proofErr w:type="spellEnd"/>
            <w:r>
              <w:rPr>
                <w:rFonts w:asciiTheme="majorHAnsi" w:hAnsiTheme="majorHAnsi"/>
                <w:sz w:val="40"/>
              </w:rPr>
              <w:t xml:space="preserve"> (Sensor 2)</w:t>
            </w:r>
          </w:p>
        </w:tc>
      </w:tr>
    </w:tbl>
    <w:p w:rsidR="00F26AEB" w:rsidRDefault="00F26AEB" w:rsidP="00B55639">
      <w:pPr>
        <w:rPr>
          <w:rFonts w:asciiTheme="majorHAnsi" w:hAnsiTheme="majorHAnsi"/>
          <w:sz w:val="40"/>
        </w:rPr>
      </w:pPr>
    </w:p>
    <w:p w:rsidR="00F26AEB" w:rsidRDefault="005B1543" w:rsidP="00B55639">
      <w:pPr>
        <w:rPr>
          <w:rFonts w:asciiTheme="majorHAnsi" w:hAnsiTheme="majorHAnsi"/>
          <w:sz w:val="40"/>
        </w:rPr>
      </w:pPr>
      <w:r>
        <w:rPr>
          <w:rFonts w:asciiTheme="majorHAnsi" w:hAnsiTheme="majorHAnsi"/>
          <w:sz w:val="40"/>
        </w:rPr>
        <w:t xml:space="preserve">If a buzzer is </w:t>
      </w:r>
      <w:r w:rsidR="003E403C">
        <w:rPr>
          <w:rFonts w:asciiTheme="majorHAnsi" w:hAnsiTheme="majorHAnsi"/>
          <w:sz w:val="40"/>
        </w:rPr>
        <w:t>available,</w:t>
      </w:r>
      <w:r>
        <w:rPr>
          <w:rFonts w:asciiTheme="majorHAnsi" w:hAnsiTheme="majorHAnsi"/>
          <w:sz w:val="40"/>
        </w:rPr>
        <w:t xml:space="preserve"> it can be connected to Arduino pin number 3.</w:t>
      </w:r>
    </w:p>
    <w:p w:rsidR="00F8028B" w:rsidRDefault="00F8028B" w:rsidP="00B55639">
      <w:pPr>
        <w:rPr>
          <w:rFonts w:asciiTheme="majorHAnsi" w:hAnsiTheme="majorHAnsi"/>
          <w:sz w:val="40"/>
        </w:rPr>
      </w:pPr>
      <w:r>
        <w:rPr>
          <w:rFonts w:asciiTheme="majorHAnsi" w:hAnsiTheme="majorHAnsi"/>
          <w:sz w:val="40"/>
        </w:rPr>
        <w:lastRenderedPageBreak/>
        <w:t>And with that the setup procedure is finished.</w:t>
      </w:r>
      <w:r w:rsidR="00936D23">
        <w:rPr>
          <w:rFonts w:asciiTheme="majorHAnsi" w:hAnsiTheme="majorHAnsi"/>
          <w:sz w:val="40"/>
        </w:rPr>
        <w:t xml:space="preserve"> Now we can run the cashier app which looks like this:</w:t>
      </w:r>
    </w:p>
    <w:p w:rsidR="00936D23" w:rsidRDefault="00936D23" w:rsidP="00B55639">
      <w:pPr>
        <w:rPr>
          <w:rFonts w:asciiTheme="majorHAnsi" w:hAnsiTheme="majorHAnsi"/>
          <w:sz w:val="40"/>
        </w:rPr>
      </w:pPr>
    </w:p>
    <w:p w:rsidR="00936D23" w:rsidRDefault="00936D23" w:rsidP="00B55639">
      <w:pPr>
        <w:rPr>
          <w:rFonts w:asciiTheme="majorHAnsi" w:hAnsiTheme="majorHAnsi"/>
          <w:sz w:val="40"/>
        </w:rPr>
      </w:pPr>
      <w:r w:rsidRPr="00936D23">
        <w:rPr>
          <w:rFonts w:asciiTheme="majorHAnsi" w:hAnsiTheme="majorHAnsi"/>
          <w:noProof/>
          <w:sz w:val="40"/>
          <w:lang w:eastAsia="en-US"/>
        </w:rPr>
        <w:drawing>
          <wp:inline distT="0" distB="0" distL="0" distR="0" wp14:anchorId="07720FF7" wp14:editId="646A5BED">
            <wp:extent cx="5943600" cy="3510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0915"/>
                    </a:xfrm>
                    <a:prstGeom prst="rect">
                      <a:avLst/>
                    </a:prstGeom>
                  </pic:spPr>
                </pic:pic>
              </a:graphicData>
            </a:graphic>
          </wp:inline>
        </w:drawing>
      </w:r>
    </w:p>
    <w:p w:rsidR="00F8028B" w:rsidRDefault="00F8028B" w:rsidP="00B55639">
      <w:pPr>
        <w:rPr>
          <w:rFonts w:asciiTheme="majorHAnsi" w:hAnsiTheme="majorHAnsi"/>
          <w:sz w:val="40"/>
        </w:rPr>
      </w:pPr>
    </w:p>
    <w:p w:rsidR="00936D23" w:rsidRDefault="00936D23" w:rsidP="00B55639">
      <w:pPr>
        <w:rPr>
          <w:rFonts w:asciiTheme="majorHAnsi" w:hAnsiTheme="majorHAnsi"/>
          <w:sz w:val="40"/>
        </w:rPr>
      </w:pPr>
      <w:r>
        <w:rPr>
          <w:rFonts w:asciiTheme="majorHAnsi" w:hAnsiTheme="majorHAnsi"/>
          <w:sz w:val="40"/>
        </w:rPr>
        <w:t>In order to connect the app to the server you need to write the IP address in the bottom left box and click connect. If the connection has been established the panel below will turn green.</w:t>
      </w:r>
    </w:p>
    <w:p w:rsidR="007B053B" w:rsidRDefault="007B053B" w:rsidP="00B55639">
      <w:pPr>
        <w:rPr>
          <w:rFonts w:asciiTheme="majorHAnsi" w:hAnsiTheme="majorHAnsi"/>
          <w:sz w:val="40"/>
        </w:rPr>
      </w:pPr>
    </w:p>
    <w:p w:rsidR="007B053B" w:rsidRDefault="007B053B" w:rsidP="007B053B">
      <w:pPr>
        <w:jc w:val="center"/>
        <w:rPr>
          <w:rFonts w:asciiTheme="majorHAnsi" w:hAnsiTheme="majorHAnsi"/>
          <w:sz w:val="40"/>
        </w:rPr>
      </w:pPr>
      <w:r w:rsidRPr="007B053B">
        <w:rPr>
          <w:rFonts w:asciiTheme="majorHAnsi" w:hAnsiTheme="majorHAnsi"/>
          <w:sz w:val="40"/>
        </w:rPr>
        <w:drawing>
          <wp:inline distT="0" distB="0" distL="0" distR="0" wp14:anchorId="011EB8E2" wp14:editId="7C923270">
            <wp:extent cx="1733792" cy="1247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3792" cy="1247949"/>
                    </a:xfrm>
                    <a:prstGeom prst="rect">
                      <a:avLst/>
                    </a:prstGeom>
                  </pic:spPr>
                </pic:pic>
              </a:graphicData>
            </a:graphic>
          </wp:inline>
        </w:drawing>
      </w:r>
    </w:p>
    <w:p w:rsidR="00936D23" w:rsidRDefault="00936D23" w:rsidP="00B55639">
      <w:pPr>
        <w:rPr>
          <w:rFonts w:asciiTheme="majorHAnsi" w:hAnsiTheme="majorHAnsi"/>
          <w:sz w:val="40"/>
        </w:rPr>
      </w:pPr>
    </w:p>
    <w:p w:rsidR="007B053B" w:rsidRDefault="007B053B" w:rsidP="00B55639">
      <w:pPr>
        <w:rPr>
          <w:rFonts w:asciiTheme="majorHAnsi" w:hAnsiTheme="majorHAnsi"/>
          <w:sz w:val="40"/>
        </w:rPr>
      </w:pPr>
      <w:r>
        <w:rPr>
          <w:rFonts w:asciiTheme="majorHAnsi" w:hAnsiTheme="majorHAnsi"/>
          <w:sz w:val="40"/>
        </w:rPr>
        <w:lastRenderedPageBreak/>
        <w:t>The connection itself is a simple handshake between the app and the server making sure that everything is working fine. From here when clicking the “Refresh” button the app will update its list of pizzas with the ones that are stored in the database.</w:t>
      </w:r>
    </w:p>
    <w:p w:rsidR="007B053B" w:rsidRDefault="007B053B" w:rsidP="00B55639">
      <w:pPr>
        <w:rPr>
          <w:rFonts w:asciiTheme="majorHAnsi" w:hAnsiTheme="majorHAnsi"/>
          <w:sz w:val="40"/>
        </w:rPr>
      </w:pPr>
    </w:p>
    <w:p w:rsidR="007B053B" w:rsidRDefault="007B053B" w:rsidP="00B55639">
      <w:pPr>
        <w:rPr>
          <w:rFonts w:asciiTheme="majorHAnsi" w:hAnsiTheme="majorHAnsi"/>
          <w:sz w:val="40"/>
        </w:rPr>
      </w:pPr>
      <w:r w:rsidRPr="007B053B">
        <w:rPr>
          <w:rFonts w:asciiTheme="majorHAnsi" w:hAnsiTheme="majorHAnsi"/>
          <w:sz w:val="40"/>
        </w:rPr>
        <w:drawing>
          <wp:inline distT="0" distB="0" distL="0" distR="0" wp14:anchorId="7AFFADC7" wp14:editId="39EAFFFF">
            <wp:extent cx="5715798" cy="2629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8" cy="2629267"/>
                    </a:xfrm>
                    <a:prstGeom prst="rect">
                      <a:avLst/>
                    </a:prstGeom>
                  </pic:spPr>
                </pic:pic>
              </a:graphicData>
            </a:graphic>
          </wp:inline>
        </w:drawing>
      </w:r>
    </w:p>
    <w:p w:rsidR="007B053B" w:rsidRDefault="007B053B" w:rsidP="00B55639">
      <w:pPr>
        <w:rPr>
          <w:rFonts w:asciiTheme="majorHAnsi" w:hAnsiTheme="majorHAnsi"/>
          <w:sz w:val="40"/>
        </w:rPr>
      </w:pPr>
    </w:p>
    <w:p w:rsidR="007B053B" w:rsidRDefault="007B053B" w:rsidP="00B55639">
      <w:pPr>
        <w:rPr>
          <w:rFonts w:asciiTheme="majorHAnsi" w:hAnsiTheme="majorHAnsi"/>
          <w:sz w:val="40"/>
        </w:rPr>
      </w:pPr>
      <w:r>
        <w:rPr>
          <w:rFonts w:asciiTheme="majorHAnsi" w:hAnsiTheme="majorHAnsi"/>
          <w:sz w:val="40"/>
        </w:rPr>
        <w:t>Each row consists of the pizza’s ID, price and name. Note that the names are limited to 3 characters only due to the small amount of memory the Arduino board offers.</w:t>
      </w:r>
    </w:p>
    <w:p w:rsidR="007B053B" w:rsidRDefault="007B053B" w:rsidP="00B55639">
      <w:pPr>
        <w:rPr>
          <w:rFonts w:asciiTheme="majorHAnsi" w:hAnsiTheme="majorHAnsi"/>
          <w:sz w:val="40"/>
        </w:rPr>
      </w:pPr>
    </w:p>
    <w:p w:rsidR="007B053B" w:rsidRDefault="007B053B" w:rsidP="00B55639">
      <w:pPr>
        <w:rPr>
          <w:rFonts w:asciiTheme="majorHAnsi" w:hAnsiTheme="majorHAnsi"/>
          <w:sz w:val="40"/>
        </w:rPr>
      </w:pPr>
      <w:r>
        <w:rPr>
          <w:rFonts w:asciiTheme="majorHAnsi" w:hAnsiTheme="majorHAnsi"/>
          <w:sz w:val="40"/>
        </w:rPr>
        <w:t xml:space="preserve">In order to create a new order, we need to select the pizza’s size from one of the top three buttons, the customer’s number and the pizza he ordered. If a customer wants more than one </w:t>
      </w:r>
      <w:r w:rsidR="00CF441E">
        <w:rPr>
          <w:rFonts w:asciiTheme="majorHAnsi" w:hAnsiTheme="majorHAnsi"/>
          <w:sz w:val="40"/>
        </w:rPr>
        <w:t>pizza,</w:t>
      </w:r>
      <w:r>
        <w:rPr>
          <w:rFonts w:asciiTheme="majorHAnsi" w:hAnsiTheme="majorHAnsi"/>
          <w:sz w:val="40"/>
        </w:rPr>
        <w:t xml:space="preserve"> we need to create an order for each pizza and leave the same customer number for them all.</w:t>
      </w:r>
    </w:p>
    <w:p w:rsidR="00CF441E" w:rsidRDefault="00CF441E" w:rsidP="00B55639">
      <w:pPr>
        <w:rPr>
          <w:rFonts w:asciiTheme="majorHAnsi" w:hAnsiTheme="majorHAnsi"/>
          <w:sz w:val="40"/>
        </w:rPr>
      </w:pPr>
    </w:p>
    <w:p w:rsidR="00CF441E" w:rsidRDefault="00CF441E" w:rsidP="00B55639">
      <w:pPr>
        <w:rPr>
          <w:rFonts w:asciiTheme="majorHAnsi" w:hAnsiTheme="majorHAnsi"/>
          <w:sz w:val="40"/>
        </w:rPr>
      </w:pPr>
      <w:r>
        <w:rPr>
          <w:rFonts w:asciiTheme="majorHAnsi" w:hAnsiTheme="majorHAnsi"/>
          <w:sz w:val="40"/>
        </w:rPr>
        <w:t>After we created a new order we can see it in the “Orders” tab. After pressing the “Refresh” button the app updates the orders list with the ones stored in the database.</w:t>
      </w:r>
    </w:p>
    <w:p w:rsidR="00CF441E" w:rsidRDefault="00CF441E" w:rsidP="00B55639">
      <w:pPr>
        <w:rPr>
          <w:rFonts w:asciiTheme="majorHAnsi" w:hAnsiTheme="majorHAnsi"/>
          <w:sz w:val="40"/>
        </w:rPr>
      </w:pPr>
      <w:r w:rsidRPr="00CF441E">
        <w:rPr>
          <w:rFonts w:asciiTheme="majorHAnsi" w:hAnsiTheme="majorHAnsi"/>
          <w:sz w:val="40"/>
        </w:rPr>
        <w:lastRenderedPageBreak/>
        <w:drawing>
          <wp:inline distT="0" distB="0" distL="0" distR="0" wp14:anchorId="0CD36ADB" wp14:editId="382CD5C3">
            <wp:extent cx="5943600" cy="3460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0750"/>
                    </a:xfrm>
                    <a:prstGeom prst="rect">
                      <a:avLst/>
                    </a:prstGeom>
                  </pic:spPr>
                </pic:pic>
              </a:graphicData>
            </a:graphic>
          </wp:inline>
        </w:drawing>
      </w:r>
    </w:p>
    <w:p w:rsidR="007B053B" w:rsidRDefault="007B053B" w:rsidP="00B55639">
      <w:pPr>
        <w:rPr>
          <w:rFonts w:asciiTheme="majorHAnsi" w:hAnsiTheme="majorHAnsi"/>
          <w:sz w:val="40"/>
        </w:rPr>
      </w:pPr>
    </w:p>
    <w:p w:rsidR="00CF441E" w:rsidRDefault="00CF441E" w:rsidP="00B55639">
      <w:pPr>
        <w:rPr>
          <w:rFonts w:asciiTheme="majorHAnsi" w:hAnsiTheme="majorHAnsi"/>
          <w:sz w:val="40"/>
        </w:rPr>
      </w:pPr>
      <w:r>
        <w:rPr>
          <w:rFonts w:asciiTheme="majorHAnsi" w:hAnsiTheme="majorHAnsi"/>
          <w:sz w:val="40"/>
        </w:rPr>
        <w:t>The ordered time is automatically populated with the computer’s current time. The list on itself shows only the non-finished orders unless we check the “All” box.</w:t>
      </w:r>
    </w:p>
    <w:p w:rsidR="00CF441E" w:rsidRDefault="00CF441E" w:rsidP="00B55639">
      <w:pPr>
        <w:rPr>
          <w:rFonts w:asciiTheme="majorHAnsi" w:hAnsiTheme="majorHAnsi"/>
          <w:sz w:val="40"/>
        </w:rPr>
      </w:pPr>
    </w:p>
    <w:p w:rsidR="00CF441E" w:rsidRDefault="00CF441E" w:rsidP="00B55639">
      <w:pPr>
        <w:rPr>
          <w:rFonts w:asciiTheme="majorHAnsi" w:hAnsiTheme="majorHAnsi"/>
          <w:sz w:val="40"/>
        </w:rPr>
      </w:pPr>
      <w:r>
        <w:rPr>
          <w:rFonts w:asciiTheme="majorHAnsi" w:hAnsiTheme="majorHAnsi"/>
          <w:sz w:val="40"/>
        </w:rPr>
        <w:t>When a pizza exits the oven its state will have changed to “Ready”. Then the cashier can select the pizza and finalize it by clicking the “Complete order” button. If by any chance the given pizza is returned by the customer with complains you can re-send a finished order back to the kitchen by using the “Send order”. Note that this option works only for pizzas who have been completed first.</w:t>
      </w:r>
      <w:r w:rsidR="00D664C4">
        <w:rPr>
          <w:rFonts w:asciiTheme="majorHAnsi" w:hAnsiTheme="majorHAnsi"/>
          <w:sz w:val="40"/>
        </w:rPr>
        <w:t xml:space="preserve"> When the work day is finished and we don’t need the saved orders no more we can wipe out all orders from the database by clicking the “Finish Day” button.</w:t>
      </w:r>
    </w:p>
    <w:p w:rsidR="00CF441E" w:rsidRDefault="00CF441E" w:rsidP="00B55639">
      <w:pPr>
        <w:rPr>
          <w:rFonts w:asciiTheme="majorHAnsi" w:hAnsiTheme="majorHAnsi"/>
          <w:sz w:val="40"/>
        </w:rPr>
      </w:pPr>
    </w:p>
    <w:p w:rsidR="00CF441E" w:rsidRDefault="00CF441E" w:rsidP="00B55639">
      <w:pPr>
        <w:rPr>
          <w:rFonts w:asciiTheme="majorHAnsi" w:hAnsiTheme="majorHAnsi"/>
          <w:sz w:val="40"/>
        </w:rPr>
      </w:pPr>
      <w:r>
        <w:rPr>
          <w:rFonts w:asciiTheme="majorHAnsi" w:hAnsiTheme="majorHAnsi"/>
          <w:sz w:val="40"/>
        </w:rPr>
        <w:lastRenderedPageBreak/>
        <w:t>If the customer requires a custom pizza, one can be made using the “Custom Pizza” tab. The app can create a brand new pizza for the menu plus all of its ingredients so the cook can see them automatically.</w:t>
      </w:r>
    </w:p>
    <w:p w:rsidR="00CF441E" w:rsidRDefault="00CF441E" w:rsidP="00B55639">
      <w:pPr>
        <w:rPr>
          <w:rFonts w:asciiTheme="majorHAnsi" w:hAnsiTheme="majorHAnsi"/>
          <w:sz w:val="40"/>
        </w:rPr>
      </w:pPr>
      <w:r w:rsidRPr="00CF441E">
        <w:rPr>
          <w:rFonts w:asciiTheme="majorHAnsi" w:hAnsiTheme="majorHAnsi"/>
          <w:sz w:val="40"/>
        </w:rPr>
        <w:drawing>
          <wp:inline distT="0" distB="0" distL="0" distR="0" wp14:anchorId="6B512787" wp14:editId="57034542">
            <wp:extent cx="5943600" cy="3490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0595"/>
                    </a:xfrm>
                    <a:prstGeom prst="rect">
                      <a:avLst/>
                    </a:prstGeom>
                  </pic:spPr>
                </pic:pic>
              </a:graphicData>
            </a:graphic>
          </wp:inline>
        </w:drawing>
      </w:r>
    </w:p>
    <w:p w:rsidR="00297169" w:rsidRDefault="00297169" w:rsidP="00B55639">
      <w:pPr>
        <w:rPr>
          <w:rFonts w:asciiTheme="majorHAnsi" w:hAnsiTheme="majorHAnsi"/>
          <w:sz w:val="40"/>
        </w:rPr>
      </w:pPr>
    </w:p>
    <w:p w:rsidR="00297169" w:rsidRDefault="00297169" w:rsidP="00B55639">
      <w:pPr>
        <w:rPr>
          <w:rFonts w:asciiTheme="majorHAnsi" w:hAnsiTheme="majorHAnsi"/>
          <w:sz w:val="40"/>
        </w:rPr>
      </w:pPr>
      <w:r>
        <w:rPr>
          <w:rFonts w:asciiTheme="majorHAnsi" w:hAnsiTheme="majorHAnsi"/>
          <w:sz w:val="40"/>
        </w:rPr>
        <w:t>Let’s set up the ingredients for our new pizza. Upon clicking the “Show All Ingredients” button the list below displays all distinct ingredients in the database. From here we can check the ones we want in our new pizza. If we want to add a new ingredient we can do that from the list on the right. Simply input the name of the new ingredient and click on “Add ingredient”. If a mistake has been made the new ingredient can be deleted by selecting it and pressing the “Remove Selected Ingredient”. Furthermore, we can display only the ingredients of a single pizza in the menu on the left list. By pressing the “Show Pizzas” the list above displays all the pizzas in the menu. From here we can select a single pizza and click on the “Show Selected Pizza’s Ingredients” button. This will set the left list’s ingredients to the selected pizza’s.</w:t>
      </w:r>
    </w:p>
    <w:p w:rsidR="00297169" w:rsidRDefault="00297169" w:rsidP="00297169">
      <w:pPr>
        <w:jc w:val="center"/>
        <w:rPr>
          <w:rFonts w:asciiTheme="majorHAnsi" w:hAnsiTheme="majorHAnsi"/>
          <w:sz w:val="40"/>
        </w:rPr>
      </w:pPr>
      <w:r w:rsidRPr="00297169">
        <w:rPr>
          <w:rFonts w:asciiTheme="majorHAnsi" w:hAnsiTheme="majorHAnsi"/>
          <w:sz w:val="40"/>
        </w:rPr>
        <w:lastRenderedPageBreak/>
        <w:drawing>
          <wp:inline distT="0" distB="0" distL="0" distR="0" wp14:anchorId="42E03190" wp14:editId="48FFFA58">
            <wp:extent cx="5058481" cy="368668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3686689"/>
                    </a:xfrm>
                    <a:prstGeom prst="rect">
                      <a:avLst/>
                    </a:prstGeom>
                  </pic:spPr>
                </pic:pic>
              </a:graphicData>
            </a:graphic>
          </wp:inline>
        </w:drawing>
      </w:r>
    </w:p>
    <w:p w:rsidR="007B053B" w:rsidRDefault="007B053B" w:rsidP="00B55639">
      <w:pPr>
        <w:rPr>
          <w:rFonts w:asciiTheme="majorHAnsi" w:hAnsiTheme="majorHAnsi"/>
          <w:sz w:val="40"/>
        </w:rPr>
      </w:pPr>
    </w:p>
    <w:p w:rsidR="00297169" w:rsidRDefault="00D664C4" w:rsidP="00B55639">
      <w:pPr>
        <w:rPr>
          <w:rFonts w:asciiTheme="majorHAnsi" w:hAnsiTheme="majorHAnsi"/>
          <w:sz w:val="40"/>
        </w:rPr>
      </w:pPr>
      <w:r>
        <w:rPr>
          <w:rFonts w:asciiTheme="majorHAnsi" w:hAnsiTheme="majorHAnsi"/>
          <w:sz w:val="40"/>
        </w:rPr>
        <w:t>After all the ingredients we want are in the left and right list we can input a price for our pizza and a name for it in the boxes below. After that clicking on the “Create Pizza” button will put our new pizza and all of its ingredients into the database and we can select it from the “New Pizza” tab.</w:t>
      </w:r>
    </w:p>
    <w:p w:rsidR="00D664C4" w:rsidRDefault="00D664C4" w:rsidP="00B55639">
      <w:pPr>
        <w:rPr>
          <w:rFonts w:asciiTheme="majorHAnsi" w:hAnsiTheme="majorHAnsi"/>
          <w:sz w:val="40"/>
        </w:rPr>
      </w:pPr>
    </w:p>
    <w:p w:rsidR="00D664C4" w:rsidRDefault="00D664C4" w:rsidP="00B55639">
      <w:pPr>
        <w:rPr>
          <w:rFonts w:asciiTheme="majorHAnsi" w:hAnsiTheme="majorHAnsi"/>
          <w:sz w:val="40"/>
        </w:rPr>
      </w:pPr>
      <w:r>
        <w:rPr>
          <w:rFonts w:asciiTheme="majorHAnsi" w:hAnsiTheme="majorHAnsi"/>
          <w:sz w:val="40"/>
        </w:rPr>
        <w:t>The application can be closed by pressing the power off button on the top left corner.</w:t>
      </w:r>
    </w:p>
    <w:p w:rsidR="00D664C4" w:rsidRDefault="00D664C4" w:rsidP="00D664C4">
      <w:pPr>
        <w:jc w:val="center"/>
        <w:rPr>
          <w:rFonts w:asciiTheme="majorHAnsi" w:hAnsiTheme="majorHAnsi"/>
          <w:sz w:val="40"/>
        </w:rPr>
      </w:pPr>
      <w:r w:rsidRPr="00D664C4">
        <w:rPr>
          <w:rFonts w:asciiTheme="majorHAnsi" w:hAnsiTheme="majorHAnsi"/>
          <w:sz w:val="40"/>
        </w:rPr>
        <w:drawing>
          <wp:inline distT="0" distB="0" distL="0" distR="0" wp14:anchorId="1B4C2A43" wp14:editId="00669579">
            <wp:extent cx="1066949" cy="67636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6949" cy="676369"/>
                    </a:xfrm>
                    <a:prstGeom prst="rect">
                      <a:avLst/>
                    </a:prstGeom>
                  </pic:spPr>
                </pic:pic>
              </a:graphicData>
            </a:graphic>
          </wp:inline>
        </w:drawing>
      </w:r>
    </w:p>
    <w:p w:rsidR="00297169" w:rsidRDefault="00297169" w:rsidP="00B55639">
      <w:pPr>
        <w:rPr>
          <w:rFonts w:asciiTheme="majorHAnsi" w:hAnsiTheme="majorHAnsi"/>
          <w:sz w:val="40"/>
        </w:rPr>
      </w:pPr>
    </w:p>
    <w:p w:rsidR="00D664C4" w:rsidRDefault="00D664C4">
      <w:pPr>
        <w:spacing w:before="0" w:after="240" w:line="252" w:lineRule="auto"/>
        <w:ind w:left="0" w:right="0"/>
        <w:rPr>
          <w:rFonts w:asciiTheme="majorHAnsi" w:hAnsiTheme="majorHAnsi"/>
          <w:sz w:val="40"/>
        </w:rPr>
      </w:pPr>
      <w:r>
        <w:rPr>
          <w:rFonts w:asciiTheme="majorHAnsi" w:hAnsiTheme="majorHAnsi"/>
          <w:sz w:val="40"/>
        </w:rPr>
        <w:br w:type="page"/>
      </w:r>
    </w:p>
    <w:p w:rsidR="00D664C4" w:rsidRDefault="00D664C4" w:rsidP="00B55639">
      <w:pPr>
        <w:rPr>
          <w:rFonts w:asciiTheme="majorHAnsi" w:hAnsiTheme="majorHAnsi"/>
          <w:sz w:val="40"/>
        </w:rPr>
      </w:pPr>
      <w:r>
        <w:rPr>
          <w:rFonts w:asciiTheme="majorHAnsi" w:hAnsiTheme="majorHAnsi"/>
          <w:sz w:val="40"/>
        </w:rPr>
        <w:lastRenderedPageBreak/>
        <w:t>The cook application has a very similar interface.</w:t>
      </w:r>
    </w:p>
    <w:p w:rsidR="00D664C4" w:rsidRDefault="00D664C4" w:rsidP="00B55639">
      <w:pPr>
        <w:rPr>
          <w:rFonts w:asciiTheme="majorHAnsi" w:hAnsiTheme="majorHAnsi"/>
          <w:sz w:val="40"/>
        </w:rPr>
      </w:pPr>
    </w:p>
    <w:p w:rsidR="00D664C4" w:rsidRDefault="00D664C4" w:rsidP="00D664C4">
      <w:pPr>
        <w:jc w:val="center"/>
        <w:rPr>
          <w:rFonts w:asciiTheme="majorHAnsi" w:hAnsiTheme="majorHAnsi"/>
          <w:sz w:val="40"/>
        </w:rPr>
      </w:pPr>
      <w:r w:rsidRPr="00D664C4">
        <w:rPr>
          <w:rFonts w:asciiTheme="majorHAnsi" w:hAnsiTheme="majorHAnsi"/>
          <w:sz w:val="40"/>
        </w:rPr>
        <w:drawing>
          <wp:inline distT="0" distB="0" distL="0" distR="0" wp14:anchorId="1E052FCE" wp14:editId="073B09C8">
            <wp:extent cx="5943600" cy="3480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0435"/>
                    </a:xfrm>
                    <a:prstGeom prst="rect">
                      <a:avLst/>
                    </a:prstGeom>
                  </pic:spPr>
                </pic:pic>
              </a:graphicData>
            </a:graphic>
          </wp:inline>
        </w:drawing>
      </w:r>
    </w:p>
    <w:p w:rsidR="00D664C4" w:rsidRDefault="00D664C4" w:rsidP="00B55639">
      <w:pPr>
        <w:rPr>
          <w:rFonts w:asciiTheme="majorHAnsi" w:hAnsiTheme="majorHAnsi"/>
          <w:sz w:val="40"/>
        </w:rPr>
      </w:pPr>
    </w:p>
    <w:p w:rsidR="00D664C4" w:rsidRDefault="00D664C4" w:rsidP="00B55639">
      <w:pPr>
        <w:rPr>
          <w:rFonts w:asciiTheme="majorHAnsi" w:hAnsiTheme="majorHAnsi"/>
          <w:sz w:val="40"/>
        </w:rPr>
      </w:pPr>
      <w:r>
        <w:rPr>
          <w:rFonts w:asciiTheme="majorHAnsi" w:hAnsiTheme="majorHAnsi"/>
          <w:sz w:val="40"/>
        </w:rPr>
        <w:t>In order to use we will need to connect it to the server the same way: by writing the server’s IP address in the bottom right text field and clicking “Connect”.</w:t>
      </w:r>
      <w:r w:rsidR="00537E8E">
        <w:rPr>
          <w:rFonts w:asciiTheme="majorHAnsi" w:hAnsiTheme="majorHAnsi"/>
          <w:sz w:val="40"/>
        </w:rPr>
        <w:t xml:space="preserve"> From here we can refresh the orders list by pressing the “Refresh” button.</w:t>
      </w:r>
    </w:p>
    <w:p w:rsidR="00537E8E" w:rsidRDefault="00537E8E" w:rsidP="00B55639">
      <w:pPr>
        <w:rPr>
          <w:rFonts w:asciiTheme="majorHAnsi" w:hAnsiTheme="majorHAnsi"/>
          <w:sz w:val="40"/>
        </w:rPr>
      </w:pPr>
    </w:p>
    <w:p w:rsidR="00537E8E" w:rsidRDefault="00537E8E" w:rsidP="00B55639">
      <w:pPr>
        <w:rPr>
          <w:rFonts w:asciiTheme="majorHAnsi" w:hAnsiTheme="majorHAnsi"/>
          <w:sz w:val="40"/>
        </w:rPr>
      </w:pPr>
      <w:r>
        <w:rPr>
          <w:rFonts w:asciiTheme="majorHAnsi" w:hAnsiTheme="majorHAnsi"/>
          <w:sz w:val="40"/>
        </w:rPr>
        <w:t>Now the list will populate with all orders from the database. If you can see they word “ERR” instead of the pizza name that means you haven’t updated your pizzas list. You can do that by opening the “Pizzas and Ingredients” tab and pressing the “Refresh” button on the pizzas list as shown below.</w:t>
      </w:r>
    </w:p>
    <w:p w:rsidR="00537E8E" w:rsidRDefault="00537E8E" w:rsidP="00B55639">
      <w:pPr>
        <w:rPr>
          <w:rFonts w:asciiTheme="majorHAnsi" w:hAnsiTheme="majorHAnsi"/>
          <w:sz w:val="40"/>
        </w:rPr>
      </w:pPr>
      <w:r w:rsidRPr="00537E8E">
        <w:rPr>
          <w:rFonts w:asciiTheme="majorHAnsi" w:hAnsiTheme="majorHAnsi"/>
          <w:sz w:val="40"/>
        </w:rPr>
        <w:lastRenderedPageBreak/>
        <w:drawing>
          <wp:inline distT="0" distB="0" distL="0" distR="0" wp14:anchorId="7FA2F3A9" wp14:editId="57CCFA15">
            <wp:extent cx="5029930" cy="38560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7618" cy="3861901"/>
                    </a:xfrm>
                    <a:prstGeom prst="rect">
                      <a:avLst/>
                    </a:prstGeom>
                  </pic:spPr>
                </pic:pic>
              </a:graphicData>
            </a:graphic>
          </wp:inline>
        </w:drawing>
      </w:r>
    </w:p>
    <w:p w:rsidR="00D664C4" w:rsidRDefault="00537E8E" w:rsidP="00B55639">
      <w:pPr>
        <w:rPr>
          <w:rFonts w:asciiTheme="majorHAnsi" w:hAnsiTheme="majorHAnsi"/>
          <w:sz w:val="40"/>
        </w:rPr>
      </w:pPr>
      <w:r w:rsidRPr="00537E8E">
        <w:rPr>
          <w:rFonts w:asciiTheme="majorHAnsi" w:hAnsiTheme="majorHAnsi"/>
          <w:sz w:val="40"/>
        </w:rPr>
        <w:drawing>
          <wp:inline distT="0" distB="0" distL="0" distR="0" wp14:anchorId="00C9A22D" wp14:editId="234AF3B7">
            <wp:extent cx="5037826" cy="384780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478" cy="3850590"/>
                    </a:xfrm>
                    <a:prstGeom prst="rect">
                      <a:avLst/>
                    </a:prstGeom>
                  </pic:spPr>
                </pic:pic>
              </a:graphicData>
            </a:graphic>
          </wp:inline>
        </w:drawing>
      </w:r>
    </w:p>
    <w:p w:rsidR="00537E8E" w:rsidRDefault="00537E8E" w:rsidP="00B55639">
      <w:pPr>
        <w:rPr>
          <w:rFonts w:asciiTheme="majorHAnsi" w:hAnsiTheme="majorHAnsi"/>
          <w:sz w:val="40"/>
        </w:rPr>
      </w:pPr>
    </w:p>
    <w:p w:rsidR="00537E8E" w:rsidRDefault="00020378" w:rsidP="00B55639">
      <w:pPr>
        <w:rPr>
          <w:rFonts w:asciiTheme="majorHAnsi" w:hAnsiTheme="majorHAnsi"/>
          <w:sz w:val="40"/>
        </w:rPr>
      </w:pPr>
      <w:r>
        <w:rPr>
          <w:rFonts w:asciiTheme="majorHAnsi" w:hAnsiTheme="majorHAnsi"/>
          <w:sz w:val="40"/>
        </w:rPr>
        <w:lastRenderedPageBreak/>
        <w:t>Now upon refreshing the orders list the correct pizza name will appear.</w:t>
      </w:r>
    </w:p>
    <w:p w:rsidR="00020378" w:rsidRDefault="00020378" w:rsidP="00B55639">
      <w:pPr>
        <w:rPr>
          <w:rFonts w:asciiTheme="majorHAnsi" w:hAnsiTheme="majorHAnsi"/>
          <w:sz w:val="40"/>
        </w:rPr>
      </w:pPr>
    </w:p>
    <w:p w:rsidR="00020378" w:rsidRDefault="00020378" w:rsidP="00B55639">
      <w:pPr>
        <w:rPr>
          <w:rFonts w:asciiTheme="majorHAnsi" w:hAnsiTheme="majorHAnsi"/>
          <w:sz w:val="40"/>
        </w:rPr>
      </w:pPr>
      <w:r w:rsidRPr="00020378">
        <w:rPr>
          <w:rFonts w:asciiTheme="majorHAnsi" w:hAnsiTheme="majorHAnsi"/>
          <w:sz w:val="40"/>
        </w:rPr>
        <w:drawing>
          <wp:inline distT="0" distB="0" distL="0" distR="0" wp14:anchorId="25721273" wp14:editId="6E139D3C">
            <wp:extent cx="5792008" cy="40963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008" cy="409632"/>
                    </a:xfrm>
                    <a:prstGeom prst="rect">
                      <a:avLst/>
                    </a:prstGeom>
                  </pic:spPr>
                </pic:pic>
              </a:graphicData>
            </a:graphic>
          </wp:inline>
        </w:drawing>
      </w:r>
    </w:p>
    <w:p w:rsidR="00020378" w:rsidRDefault="00020378" w:rsidP="00B55639">
      <w:pPr>
        <w:rPr>
          <w:rFonts w:asciiTheme="majorHAnsi" w:hAnsiTheme="majorHAnsi"/>
          <w:sz w:val="40"/>
        </w:rPr>
      </w:pPr>
    </w:p>
    <w:p w:rsidR="00020378" w:rsidRDefault="00020378" w:rsidP="00B55639">
      <w:pPr>
        <w:rPr>
          <w:rFonts w:asciiTheme="majorHAnsi" w:hAnsiTheme="majorHAnsi"/>
          <w:sz w:val="40"/>
        </w:rPr>
      </w:pPr>
      <w:r>
        <w:rPr>
          <w:rFonts w:asciiTheme="majorHAnsi" w:hAnsiTheme="majorHAnsi"/>
          <w:sz w:val="40"/>
        </w:rPr>
        <w:t>Whenever the cook wants to start preparing an order he should select the specific order from the list and click on the “Start order” button below</w:t>
      </w:r>
      <w:r w:rsidR="001331D2">
        <w:rPr>
          <w:rFonts w:asciiTheme="majorHAnsi" w:hAnsiTheme="majorHAnsi"/>
          <w:sz w:val="40"/>
        </w:rPr>
        <w:t>. This will change the Started state of the order to true</w:t>
      </w:r>
    </w:p>
    <w:p w:rsidR="001331D2" w:rsidRDefault="001331D2" w:rsidP="00B55639">
      <w:pPr>
        <w:rPr>
          <w:rFonts w:asciiTheme="majorHAnsi" w:hAnsiTheme="majorHAnsi"/>
          <w:sz w:val="40"/>
        </w:rPr>
      </w:pPr>
    </w:p>
    <w:p w:rsidR="001331D2" w:rsidRDefault="001331D2" w:rsidP="00B55639">
      <w:pPr>
        <w:rPr>
          <w:rFonts w:asciiTheme="majorHAnsi" w:hAnsiTheme="majorHAnsi"/>
          <w:sz w:val="40"/>
        </w:rPr>
      </w:pPr>
      <w:r w:rsidRPr="001331D2">
        <w:rPr>
          <w:rFonts w:asciiTheme="majorHAnsi" w:hAnsiTheme="majorHAnsi"/>
          <w:sz w:val="40"/>
        </w:rPr>
        <w:drawing>
          <wp:inline distT="0" distB="0" distL="0" distR="0" wp14:anchorId="1B87AB5E" wp14:editId="74D8C6D1">
            <wp:extent cx="5820587" cy="523948"/>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0587" cy="523948"/>
                    </a:xfrm>
                    <a:prstGeom prst="rect">
                      <a:avLst/>
                    </a:prstGeom>
                  </pic:spPr>
                </pic:pic>
              </a:graphicData>
            </a:graphic>
          </wp:inline>
        </w:drawing>
      </w:r>
    </w:p>
    <w:p w:rsidR="001331D2" w:rsidRDefault="001331D2" w:rsidP="00B55639">
      <w:pPr>
        <w:rPr>
          <w:rFonts w:asciiTheme="majorHAnsi" w:hAnsiTheme="majorHAnsi"/>
          <w:sz w:val="40"/>
        </w:rPr>
      </w:pPr>
    </w:p>
    <w:p w:rsidR="001331D2" w:rsidRDefault="001331D2" w:rsidP="00B55639">
      <w:pPr>
        <w:rPr>
          <w:rFonts w:asciiTheme="majorHAnsi" w:hAnsiTheme="majorHAnsi"/>
          <w:sz w:val="40"/>
        </w:rPr>
      </w:pPr>
      <w:r>
        <w:rPr>
          <w:rFonts w:asciiTheme="majorHAnsi" w:hAnsiTheme="majorHAnsi"/>
          <w:sz w:val="40"/>
        </w:rPr>
        <w:t>Now whenever the first oven sensor detects a pizza going in the oven it will automatically update the first started order and set its state to baking.</w:t>
      </w:r>
    </w:p>
    <w:p w:rsidR="001331D2" w:rsidRDefault="001331D2" w:rsidP="00B55639">
      <w:pPr>
        <w:rPr>
          <w:rFonts w:asciiTheme="majorHAnsi" w:hAnsiTheme="majorHAnsi"/>
          <w:sz w:val="40"/>
        </w:rPr>
      </w:pPr>
      <w:r>
        <w:rPr>
          <w:rFonts w:asciiTheme="majorHAnsi" w:hAnsiTheme="majorHAnsi"/>
          <w:sz w:val="40"/>
        </w:rPr>
        <w:t>Note that the progress can also be seen on the cashier app</w:t>
      </w:r>
    </w:p>
    <w:p w:rsidR="001331D2" w:rsidRDefault="001331D2" w:rsidP="00B55639">
      <w:pPr>
        <w:rPr>
          <w:rFonts w:asciiTheme="majorHAnsi" w:hAnsiTheme="majorHAnsi"/>
          <w:sz w:val="40"/>
        </w:rPr>
      </w:pPr>
      <w:r w:rsidRPr="001331D2">
        <w:rPr>
          <w:rFonts w:asciiTheme="majorHAnsi" w:hAnsiTheme="majorHAnsi"/>
          <w:sz w:val="40"/>
        </w:rPr>
        <w:drawing>
          <wp:inline distT="0" distB="0" distL="0" distR="0" wp14:anchorId="784CE3A8" wp14:editId="128FAD77">
            <wp:extent cx="5943600" cy="3433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33445"/>
                    </a:xfrm>
                    <a:prstGeom prst="rect">
                      <a:avLst/>
                    </a:prstGeom>
                  </pic:spPr>
                </pic:pic>
              </a:graphicData>
            </a:graphic>
          </wp:inline>
        </w:drawing>
      </w:r>
    </w:p>
    <w:p w:rsidR="001331D2" w:rsidRDefault="001331D2" w:rsidP="00B55639">
      <w:pPr>
        <w:rPr>
          <w:rFonts w:asciiTheme="majorHAnsi" w:hAnsiTheme="majorHAnsi"/>
          <w:sz w:val="40"/>
        </w:rPr>
      </w:pPr>
      <w:r>
        <w:rPr>
          <w:rFonts w:asciiTheme="majorHAnsi" w:hAnsiTheme="majorHAnsi"/>
          <w:sz w:val="40"/>
        </w:rPr>
        <w:lastRenderedPageBreak/>
        <w:t xml:space="preserve">When the pizza is ready </w:t>
      </w:r>
      <w:r w:rsidR="007666AC">
        <w:rPr>
          <w:rFonts w:asciiTheme="majorHAnsi" w:hAnsiTheme="majorHAnsi"/>
          <w:sz w:val="40"/>
        </w:rPr>
        <w:t>it will be detected by the second sensor which will activate the buzzer, notifying the employees that the pizza is ready and will update the state to “Finished”.</w:t>
      </w:r>
    </w:p>
    <w:p w:rsidR="007666AC" w:rsidRDefault="007666AC" w:rsidP="00B55639">
      <w:pPr>
        <w:rPr>
          <w:rFonts w:asciiTheme="majorHAnsi" w:hAnsiTheme="majorHAnsi"/>
          <w:sz w:val="40"/>
        </w:rPr>
      </w:pPr>
    </w:p>
    <w:p w:rsidR="007666AC" w:rsidRDefault="007666AC" w:rsidP="00B55639">
      <w:pPr>
        <w:rPr>
          <w:rFonts w:asciiTheme="majorHAnsi" w:hAnsiTheme="majorHAnsi"/>
          <w:sz w:val="40"/>
        </w:rPr>
      </w:pPr>
      <w:r>
        <w:rPr>
          <w:rFonts w:asciiTheme="majorHAnsi" w:hAnsiTheme="majorHAnsi"/>
          <w:sz w:val="40"/>
        </w:rPr>
        <w:t>The second tab of the cook app is responsible for creating new pizzas, new ingredients and editing already existing ones.</w:t>
      </w:r>
    </w:p>
    <w:p w:rsidR="007666AC" w:rsidRDefault="007666AC" w:rsidP="00B55639">
      <w:pPr>
        <w:rPr>
          <w:rFonts w:asciiTheme="majorHAnsi" w:hAnsiTheme="majorHAnsi"/>
          <w:sz w:val="40"/>
        </w:rPr>
      </w:pPr>
    </w:p>
    <w:p w:rsidR="007666AC" w:rsidRDefault="007666AC" w:rsidP="00B55639">
      <w:pPr>
        <w:rPr>
          <w:rFonts w:asciiTheme="majorHAnsi" w:hAnsiTheme="majorHAnsi"/>
          <w:sz w:val="40"/>
        </w:rPr>
      </w:pPr>
      <w:r w:rsidRPr="007666AC">
        <w:rPr>
          <w:rFonts w:asciiTheme="majorHAnsi" w:hAnsiTheme="majorHAnsi"/>
          <w:sz w:val="40"/>
        </w:rPr>
        <w:drawing>
          <wp:inline distT="0" distB="0" distL="0" distR="0" wp14:anchorId="29C498C7" wp14:editId="0D889B83">
            <wp:extent cx="5943600" cy="34036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3600"/>
                    </a:xfrm>
                    <a:prstGeom prst="rect">
                      <a:avLst/>
                    </a:prstGeom>
                  </pic:spPr>
                </pic:pic>
              </a:graphicData>
            </a:graphic>
          </wp:inline>
        </w:drawing>
      </w:r>
    </w:p>
    <w:p w:rsidR="007666AC" w:rsidRDefault="007666AC" w:rsidP="00B55639">
      <w:pPr>
        <w:rPr>
          <w:rFonts w:asciiTheme="majorHAnsi" w:hAnsiTheme="majorHAnsi"/>
          <w:sz w:val="40"/>
        </w:rPr>
      </w:pPr>
    </w:p>
    <w:p w:rsidR="007666AC" w:rsidRDefault="007666AC" w:rsidP="00B55639">
      <w:pPr>
        <w:rPr>
          <w:rFonts w:asciiTheme="majorHAnsi" w:hAnsiTheme="majorHAnsi"/>
          <w:sz w:val="40"/>
        </w:rPr>
      </w:pPr>
      <w:r>
        <w:rPr>
          <w:rFonts w:asciiTheme="majorHAnsi" w:hAnsiTheme="majorHAnsi"/>
          <w:sz w:val="40"/>
        </w:rPr>
        <w:t>By clicking the “Refresh” buttons we can see all entries in the database. All pizzas are listed on the left, while the ingredients and their corresponding pizzas – on the right. If we select a pizza/ingredient and click on the “Delete Selected” button the selected pizza/ingredient will be removed from the database. Note that the ID numbers will be re-calculated after the deletion. If an ingredient is linked to a deleted pizza its pizza name will be empty.</w:t>
      </w:r>
    </w:p>
    <w:p w:rsidR="007666AC" w:rsidRDefault="007666AC" w:rsidP="00B55639">
      <w:pPr>
        <w:rPr>
          <w:rFonts w:asciiTheme="majorHAnsi" w:hAnsiTheme="majorHAnsi"/>
          <w:sz w:val="40"/>
        </w:rPr>
      </w:pPr>
    </w:p>
    <w:p w:rsidR="007666AC" w:rsidRDefault="007666AC" w:rsidP="00B55639">
      <w:pPr>
        <w:rPr>
          <w:rFonts w:asciiTheme="majorHAnsi" w:hAnsiTheme="majorHAnsi"/>
          <w:sz w:val="40"/>
        </w:rPr>
      </w:pPr>
      <w:r>
        <w:rPr>
          <w:rFonts w:asciiTheme="majorHAnsi" w:hAnsiTheme="majorHAnsi"/>
          <w:sz w:val="40"/>
        </w:rPr>
        <w:lastRenderedPageBreak/>
        <w:t>If we need to create a new pizza, we can use the boxes on the bottom left corner to give it a price and a name. After that we can create the individual ingredients with the bottom right text boxes. Note that when creating an ingredient, you need to specify the pizza it’s linked to via the drop-down menu.</w:t>
      </w:r>
    </w:p>
    <w:p w:rsidR="007666AC" w:rsidRDefault="007666AC" w:rsidP="007666AC">
      <w:pPr>
        <w:jc w:val="center"/>
        <w:rPr>
          <w:rFonts w:asciiTheme="majorHAnsi" w:hAnsiTheme="majorHAnsi"/>
          <w:sz w:val="40"/>
        </w:rPr>
      </w:pPr>
      <w:r w:rsidRPr="007666AC">
        <w:rPr>
          <w:rFonts w:asciiTheme="majorHAnsi" w:hAnsiTheme="majorHAnsi"/>
          <w:sz w:val="40"/>
        </w:rPr>
        <w:drawing>
          <wp:inline distT="0" distB="0" distL="0" distR="0" wp14:anchorId="093951DA" wp14:editId="2C895946">
            <wp:extent cx="1495634" cy="158137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5634" cy="1581371"/>
                    </a:xfrm>
                    <a:prstGeom prst="rect">
                      <a:avLst/>
                    </a:prstGeom>
                  </pic:spPr>
                </pic:pic>
              </a:graphicData>
            </a:graphic>
          </wp:inline>
        </w:drawing>
      </w:r>
    </w:p>
    <w:p w:rsidR="007666AC" w:rsidRDefault="007666AC" w:rsidP="007666AC">
      <w:pPr>
        <w:jc w:val="center"/>
        <w:rPr>
          <w:rFonts w:asciiTheme="majorHAnsi" w:hAnsiTheme="majorHAnsi"/>
          <w:sz w:val="40"/>
        </w:rPr>
      </w:pPr>
    </w:p>
    <w:p w:rsidR="00003137" w:rsidRDefault="007666AC" w:rsidP="007666AC">
      <w:pPr>
        <w:rPr>
          <w:rFonts w:asciiTheme="majorHAnsi" w:hAnsiTheme="majorHAnsi"/>
          <w:sz w:val="40"/>
        </w:rPr>
      </w:pPr>
      <w:r>
        <w:rPr>
          <w:rFonts w:asciiTheme="majorHAnsi" w:hAnsiTheme="majorHAnsi"/>
          <w:sz w:val="40"/>
        </w:rPr>
        <w:t>We can also edit each pizza/ingredient’s values using the buttons in the bottom middle. Simply select which pizza or an ingredient you want to change the value of, write the new value in the text field and press the corresponding button.</w:t>
      </w:r>
      <w:r w:rsidR="0063272E">
        <w:rPr>
          <w:rFonts w:asciiTheme="majorHAnsi" w:hAnsiTheme="majorHAnsi"/>
          <w:sz w:val="40"/>
        </w:rPr>
        <w:t xml:space="preserve"> Note that editing anything’s ID can break the database relations to I advise you to do it only if you are familiar with the structure of the database. For reference</w:t>
      </w:r>
      <w:r w:rsidR="00786BFA">
        <w:rPr>
          <w:rFonts w:asciiTheme="majorHAnsi" w:hAnsiTheme="majorHAnsi"/>
          <w:sz w:val="40"/>
        </w:rPr>
        <w:t>s</w:t>
      </w:r>
      <w:r w:rsidR="0063272E">
        <w:rPr>
          <w:rFonts w:asciiTheme="majorHAnsi" w:hAnsiTheme="majorHAnsi"/>
          <w:sz w:val="40"/>
        </w:rPr>
        <w:t xml:space="preserve"> the database looks like this:</w:t>
      </w:r>
    </w:p>
    <w:p w:rsidR="007666AC" w:rsidRDefault="00786BFA" w:rsidP="00003137">
      <w:pPr>
        <w:jc w:val="center"/>
        <w:rPr>
          <w:rFonts w:asciiTheme="majorHAnsi" w:hAnsiTheme="majorHAnsi"/>
          <w:sz w:val="40"/>
        </w:rPr>
      </w:pPr>
      <w:r w:rsidRPr="00786BFA">
        <w:rPr>
          <w:rFonts w:asciiTheme="majorHAnsi" w:hAnsiTheme="majorHAnsi"/>
          <w:sz w:val="40"/>
        </w:rPr>
        <w:drawing>
          <wp:inline distT="0" distB="0" distL="0" distR="0" wp14:anchorId="7E530CAF" wp14:editId="644F4659">
            <wp:extent cx="3915321" cy="267689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5321" cy="2676899"/>
                    </a:xfrm>
                    <a:prstGeom prst="rect">
                      <a:avLst/>
                    </a:prstGeom>
                  </pic:spPr>
                </pic:pic>
              </a:graphicData>
            </a:graphic>
          </wp:inline>
        </w:drawing>
      </w:r>
    </w:p>
    <w:p w:rsidR="003A6F5C" w:rsidRDefault="003A6F5C" w:rsidP="003A6F5C">
      <w:pPr>
        <w:pStyle w:val="Title"/>
        <w:ind w:left="0"/>
        <w:jc w:val="left"/>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pPr>
      <w:r>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lastRenderedPageBreak/>
        <w:t>PROBLEMS FACED DURING THE DEVELOPMENT</w:t>
      </w:r>
    </w:p>
    <w:p w:rsidR="003A6F5C" w:rsidRDefault="003A6F5C" w:rsidP="003A6F5C">
      <w:pPr>
        <w:rPr>
          <w:rFonts w:asciiTheme="majorHAnsi" w:hAnsiTheme="majorHAnsi"/>
          <w:sz w:val="40"/>
        </w:rPr>
      </w:pPr>
      <w:r>
        <w:rPr>
          <w:rFonts w:asciiTheme="majorHAnsi" w:hAnsiTheme="majorHAnsi"/>
          <w:sz w:val="40"/>
        </w:rPr>
        <w:t>The biggest hurdle we faced was the absence of a team member. Due to that the amount of work each one of us had to do skyrocketed. Another difficulty we faced was an obvious communication issues and bad team planning. We had the overall idea but we never did bother to go into details and describe everything inside-out.</w:t>
      </w:r>
    </w:p>
    <w:p w:rsidR="003A6F5C" w:rsidRPr="003A6F5C" w:rsidRDefault="003A6F5C" w:rsidP="003A6F5C">
      <w:pPr>
        <w:rPr>
          <w:rFonts w:asciiTheme="majorHAnsi" w:hAnsiTheme="majorHAnsi"/>
          <w:sz w:val="40"/>
        </w:rPr>
      </w:pPr>
    </w:p>
    <w:p w:rsidR="003E403C" w:rsidRDefault="003E403C" w:rsidP="003A6F5C">
      <w:pPr>
        <w:pStyle w:val="Title"/>
        <w:ind w:left="0"/>
        <w:jc w:val="left"/>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pPr>
      <w:r>
        <w:rPr>
          <w:color w:val="10EED4"/>
          <w:sz w:val="56"/>
          <w14:textFill>
            <w14:gradFill>
              <w14:gsLst>
                <w14:gs w14:pos="0">
                  <w14:srgbClr w14:val="10EED4">
                    <w14:shade w14:val="30000"/>
                    <w14:satMod w14:val="115000"/>
                  </w14:srgbClr>
                </w14:gs>
                <w14:gs w14:pos="50000">
                  <w14:srgbClr w14:val="10EED4">
                    <w14:shade w14:val="67500"/>
                    <w14:satMod w14:val="115000"/>
                  </w14:srgbClr>
                </w14:gs>
                <w14:gs w14:pos="100000">
                  <w14:srgbClr w14:val="10EED4">
                    <w14:shade w14:val="100000"/>
                    <w14:satMod w14:val="115000"/>
                  </w14:srgbClr>
                </w14:gs>
              </w14:gsLst>
              <w14:path w14:path="circle">
                <w14:fillToRect w14:l="50000" w14:t="50000" w14:r="50000" w14:b="50000"/>
              </w14:path>
            </w14:gradFill>
          </w14:textFill>
        </w:rPr>
        <w:t>EVALUATION OF THE DELIVERABLE</w:t>
      </w:r>
    </w:p>
    <w:p w:rsidR="003A6F5C" w:rsidRPr="003A6F5C" w:rsidRDefault="003A6F5C" w:rsidP="003A6F5C">
      <w:pPr>
        <w:rPr>
          <w:rFonts w:asciiTheme="majorHAnsi" w:hAnsiTheme="majorHAnsi"/>
          <w:sz w:val="40"/>
        </w:rPr>
      </w:pPr>
      <w:r>
        <w:rPr>
          <w:rFonts w:asciiTheme="majorHAnsi" w:hAnsiTheme="majorHAnsi"/>
          <w:sz w:val="40"/>
        </w:rPr>
        <w:t>The developed system will drastically increase the performance of the pizza show. All of the problems mentioned in the first pages were taken into consideration and a solution for each one of them has been integrated into the final product.</w:t>
      </w:r>
      <w:bookmarkStart w:id="0" w:name="_GoBack"/>
      <w:bookmarkEnd w:id="0"/>
    </w:p>
    <w:sectPr w:rsidR="003A6F5C" w:rsidRPr="003A6F5C">
      <w:headerReference w:type="default" r:id="rId33"/>
      <w:footerReference w:type="default" r:id="rId34"/>
      <w:headerReference w:type="first" r:id="rId35"/>
      <w:footerReference w:type="first" r:id="rId3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255" w:rsidRDefault="00270255">
      <w:r>
        <w:separator/>
      </w:r>
    </w:p>
    <w:p w:rsidR="00270255" w:rsidRDefault="00270255"/>
  </w:endnote>
  <w:endnote w:type="continuationSeparator" w:id="0">
    <w:p w:rsidR="00270255" w:rsidRDefault="00270255">
      <w:r>
        <w:continuationSeparator/>
      </w:r>
    </w:p>
    <w:p w:rsidR="00270255" w:rsidRDefault="00270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536" w:rsidRDefault="009F4536">
    <w:pPr>
      <w:pStyle w:val="Footer"/>
      <w:jc w:val="center"/>
      <w:rPr>
        <w:caps/>
        <w:noProof/>
        <w:color w:val="1CADE4" w:themeColor="accent1"/>
      </w:rPr>
    </w:pPr>
    <w:r>
      <w:rPr>
        <w:caps/>
        <w:color w:val="1CADE4" w:themeColor="accent1"/>
      </w:rPr>
      <w:fldChar w:fldCharType="begin"/>
    </w:r>
    <w:r>
      <w:rPr>
        <w:caps/>
        <w:color w:val="1CADE4" w:themeColor="accent1"/>
      </w:rPr>
      <w:instrText xml:space="preserve"> PAGE   \* MERGEFORMAT </w:instrText>
    </w:r>
    <w:r>
      <w:rPr>
        <w:caps/>
        <w:color w:val="1CADE4" w:themeColor="accent1"/>
      </w:rPr>
      <w:fldChar w:fldCharType="separate"/>
    </w:r>
    <w:r w:rsidR="003A6F5C">
      <w:rPr>
        <w:caps/>
        <w:noProof/>
        <w:color w:val="1CADE4" w:themeColor="accent1"/>
      </w:rPr>
      <w:t>20</w:t>
    </w:r>
    <w:r>
      <w:rPr>
        <w:caps/>
        <w:noProof/>
        <w:color w:val="1CADE4" w:themeColor="accent1"/>
      </w:rPr>
      <w:fldChar w:fldCharType="end"/>
    </w:r>
  </w:p>
  <w:p w:rsidR="00FC58C2" w:rsidRDefault="00FC58C2">
    <w:pPr>
      <w:pStyle w:val="Footer"/>
      <w:ind w:left="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B9C" w:rsidRDefault="00CC0D58">
    <w:pPr>
      <w:pStyle w:val="Footer"/>
    </w:pPr>
    <w:r>
      <w:rPr>
        <w:noProof/>
        <w:lang w:eastAsia="en-US"/>
      </w:rPr>
      <mc:AlternateContent>
        <mc:Choice Requires="wps">
          <w:drawing>
            <wp:anchor distT="0" distB="0" distL="114300" distR="114300" simplePos="0" relativeHeight="251661312" behindDoc="0" locked="0" layoutInCell="1" allowOverlap="1" wp14:anchorId="521D2A17" wp14:editId="5E492939">
              <wp:simplePos x="0" y="0"/>
              <wp:positionH relativeFrom="page">
                <wp:align>left</wp:align>
              </wp:positionH>
              <wp:positionV relativeFrom="paragraph">
                <wp:posOffset>-405765</wp:posOffset>
              </wp:positionV>
              <wp:extent cx="1428750" cy="990600"/>
              <wp:effectExtent l="0" t="0" r="0" b="0"/>
              <wp:wrapNone/>
              <wp:docPr id="10" name="Right Triangle 10"/>
              <wp:cNvGraphicFramePr/>
              <a:graphic xmlns:a="http://schemas.openxmlformats.org/drawingml/2006/main">
                <a:graphicData uri="http://schemas.microsoft.com/office/word/2010/wordprocessingShape">
                  <wps:wsp>
                    <wps:cNvSpPr/>
                    <wps:spPr>
                      <a:xfrm>
                        <a:off x="0" y="0"/>
                        <a:ext cx="1428750" cy="990600"/>
                      </a:xfrm>
                      <a:prstGeom prst="rtTriangle">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0AC54C6" id="_x0000_t6" coordsize="21600,21600" o:spt="6" path="m,l,21600r21600,xe">
              <v:stroke joinstyle="miter"/>
              <v:path gradientshapeok="t" o:connecttype="custom" o:connectlocs="0,0;0,10800;0,21600;10800,21600;21600,21600;10800,10800" textboxrect="1800,12600,12600,19800"/>
            </v:shapetype>
            <v:shape id="Right Triangle 10" o:spid="_x0000_s1026" type="#_x0000_t6" style="position:absolute;margin-left:0;margin-top:-31.95pt;width:112.5pt;height:78pt;z-index:2516613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" fillcolor="#7ec492 [1944]" stroked="f" strokeweight="1.25pt">
              <v:fill color2="#7ec492 [1944]" rotate="t" angle="45" colors="0 #447552;.5 #65a978;1 #79ca90" focus="100%" type="gradient"/>
              <w10:wrap anchorx="page"/>
            </v:shape>
          </w:pict>
        </mc:Fallback>
      </mc:AlternateContent>
    </w:r>
    <w:r w:rsidR="001547C3">
      <w:rPr>
        <w:noProof/>
        <w:lang w:eastAsia="en-US"/>
      </w:rPr>
      <mc:AlternateContent>
        <mc:Choice Requires="wps">
          <w:drawing>
            <wp:anchor distT="0" distB="0" distL="114300" distR="114300" simplePos="0" relativeHeight="251660288" behindDoc="0" locked="0" layoutInCell="1" allowOverlap="1" wp14:anchorId="69C10FBE" wp14:editId="5D312AFC">
              <wp:simplePos x="0" y="0"/>
              <wp:positionH relativeFrom="column">
                <wp:posOffset>-904875</wp:posOffset>
              </wp:positionH>
              <wp:positionV relativeFrom="paragraph">
                <wp:posOffset>-1034415</wp:posOffset>
              </wp:positionV>
              <wp:extent cx="2895600" cy="2047875"/>
              <wp:effectExtent l="0" t="0" r="0" b="9525"/>
              <wp:wrapNone/>
              <wp:docPr id="9" name="Right Triangle 9"/>
              <wp:cNvGraphicFramePr/>
              <a:graphic xmlns:a="http://schemas.openxmlformats.org/drawingml/2006/main">
                <a:graphicData uri="http://schemas.microsoft.com/office/word/2010/wordprocessingShape">
                  <wps:wsp>
                    <wps:cNvSpPr/>
                    <wps:spPr>
                      <a:xfrm>
                        <a:off x="0" y="0"/>
                        <a:ext cx="2895600" cy="2047875"/>
                      </a:xfrm>
                      <a:prstGeom prst="rtTriangle">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2700000" scaled="1"/>
                        <a:tileRect/>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20CB60" id="Right Triangle 9" o:spid="_x0000_s1026" type="#_x0000_t6" style="position:absolute;margin-left:-71.25pt;margin-top:-81.45pt;width:228pt;height:16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" fillcolor="#a4ddf4 [1300]" stroked="f" strokeweight="1.25pt">
              <v:fill color2="#a4ddf4 [1300]" rotate="t" angle="45" colors="0 #5a8392;.5 #84bdd2;1 #9ee1fa" focus="100%" type="gradien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255" w:rsidRDefault="00270255">
      <w:r>
        <w:separator/>
      </w:r>
    </w:p>
    <w:p w:rsidR="00270255" w:rsidRDefault="00270255"/>
  </w:footnote>
  <w:footnote w:type="continuationSeparator" w:id="0">
    <w:p w:rsidR="00270255" w:rsidRDefault="00270255">
      <w:r>
        <w:continuationSeparator/>
      </w:r>
    </w:p>
    <w:p w:rsidR="00270255" w:rsidRDefault="0027025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8C2" w:rsidRDefault="00B55639">
    <w:pPr>
      <w:pStyle w:val="Header"/>
    </w:pPr>
    <w:r>
      <w:t xml:space="preserve">Pizza Sale </w:t>
    </w:r>
    <w:proofErr w:type="spellStart"/>
    <w:r>
      <w:t>Obliterationator</w:t>
    </w:r>
    <w:proofErr w:type="spellEnd"/>
    <w:r>
      <w:t xml:space="preserve"> 3000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93" w:rsidRDefault="00CC0D58">
    <w:pPr>
      <w:pStyle w:val="Header"/>
    </w:pPr>
    <w:r>
      <w:rPr>
        <w:noProof/>
        <w:lang w:eastAsia="en-US"/>
      </w:rPr>
      <mc:AlternateContent>
        <mc:Choice Requires="wps">
          <w:drawing>
            <wp:anchor distT="0" distB="0" distL="114300" distR="114300" simplePos="0" relativeHeight="251662336" behindDoc="0" locked="0" layoutInCell="1" allowOverlap="1" wp14:anchorId="3464243B" wp14:editId="780E9375">
              <wp:simplePos x="0" y="0"/>
              <wp:positionH relativeFrom="column">
                <wp:posOffset>6238557</wp:posOffset>
              </wp:positionH>
              <wp:positionV relativeFrom="paragraph">
                <wp:posOffset>-590867</wp:posOffset>
              </wp:positionV>
              <wp:extent cx="638175" cy="723900"/>
              <wp:effectExtent l="0" t="4762" r="4762" b="4763"/>
              <wp:wrapNone/>
              <wp:docPr id="13" name="Half Frame 13"/>
              <wp:cNvGraphicFramePr/>
              <a:graphic xmlns:a="http://schemas.openxmlformats.org/drawingml/2006/main">
                <a:graphicData uri="http://schemas.microsoft.com/office/word/2010/wordprocessingShape">
                  <wps:wsp>
                    <wps:cNvSpPr/>
                    <wps:spPr>
                      <a:xfrm rot="5400000">
                        <a:off x="0" y="0"/>
                        <a:ext cx="638175" cy="723900"/>
                      </a:xfrm>
                      <a:prstGeom prst="halfFrame">
                        <a:avLst/>
                      </a:prstGeom>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A2A00C" id="Half Frame 13" o:spid="_x0000_s1026" style="position:absolute;margin-left:491.2pt;margin-top:-46.5pt;width:50.25pt;height:57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38175,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" path="m,l638175,,450643,212723r-237920,l212723,482602,,723900,,xe" fillcolor="#76cdee [1940]" stroked="f" strokeweight="1.25pt">
              <v:fill color2="#76cdee [1940]" rotate="t" angle="135" colors="0 #3d7a91;.5 #5bb0d0;1 #6ed2f8" focus="100%" type="gradient"/>
              <v:path arrowok="t" o:connecttype="custom" o:connectlocs="0,0;638175,0;450643,212723;212723,212723;212723,482602;0,723900;0,0" o:connectangles="0,0,0,0,0,0,0"/>
            </v:shape>
          </w:pict>
        </mc:Fallback>
      </mc:AlternateContent>
    </w:r>
    <w:r>
      <w:rPr>
        <w:noProof/>
        <w:lang w:eastAsia="en-US"/>
      </w:rPr>
      <mc:AlternateContent>
        <mc:Choice Requires="wps">
          <w:drawing>
            <wp:anchor distT="0" distB="0" distL="114300" distR="114300" simplePos="0" relativeHeight="251659264" behindDoc="0" locked="0" layoutInCell="1" allowOverlap="1" wp14:anchorId="708C3B1B" wp14:editId="2BAA1369">
              <wp:simplePos x="0" y="0"/>
              <wp:positionH relativeFrom="page">
                <wp:posOffset>-190500</wp:posOffset>
              </wp:positionH>
              <wp:positionV relativeFrom="paragraph">
                <wp:posOffset>-552450</wp:posOffset>
              </wp:positionV>
              <wp:extent cx="409575" cy="10229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09575" cy="10229850"/>
                      </a:xfrm>
                      <a:prstGeom prst="rect">
                        <a:avLst/>
                      </a:prstGeom>
                      <a:gradFill flip="none" rotWithShape="1">
                        <a:gsLst>
                          <a:gs pos="0">
                            <a:schemeClr val="bg1">
                              <a:lumMod val="65000"/>
                              <a:shade val="30000"/>
                              <a:satMod val="115000"/>
                            </a:schemeClr>
                          </a:gs>
                          <a:gs pos="50000">
                            <a:schemeClr val="bg1">
                              <a:lumMod val="65000"/>
                              <a:shade val="67500"/>
                              <a:satMod val="115000"/>
                            </a:schemeClr>
                          </a:gs>
                          <a:gs pos="100000">
                            <a:schemeClr val="bg1">
                              <a:lumMod val="65000"/>
                              <a:shade val="100000"/>
                              <a:satMod val="115000"/>
                            </a:schemeClr>
                          </a:gs>
                        </a:gsLst>
                        <a:path path="circle">
                          <a:fillToRect l="100000" t="100000"/>
                        </a:path>
                        <a:tileRect r="-100000" b="-100000"/>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4754F1" id="Rectangle 8" o:spid="_x0000_s1026" style="position:absolute;margin-left:-15pt;margin-top:-43.5pt;width:32.25pt;height:805.5pt;z-index:251659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" fillcolor="#a5a5a5 [2092]" strokecolor="white [3212]" strokeweight="1.25pt">
              <v:fill color2="#a5a5a5 [2092]" rotate="t" focusposition="1,1" focussize="" colors="0 #5f5f5f;.5 #8b8b8b;1 #a6a6a6" focus="100%" type="gradientRadial"/>
              <w10:wrap anchorx="page"/>
            </v:rect>
          </w:pict>
        </mc:Fallback>
      </mc:AlternateContent>
    </w:r>
    <w:r>
      <w:rPr>
        <w:noProof/>
        <w:lang w:eastAsia="en-US"/>
      </w:rPr>
      <mc:AlternateContent>
        <mc:Choice Requires="wps">
          <w:drawing>
            <wp:anchor distT="0" distB="0" distL="114300" distR="114300" simplePos="0" relativeHeight="251660799" behindDoc="0" locked="0" layoutInCell="1" allowOverlap="1" wp14:anchorId="769F4CE3" wp14:editId="29833C79">
              <wp:simplePos x="0" y="0"/>
              <wp:positionH relativeFrom="page">
                <wp:align>left</wp:align>
              </wp:positionH>
              <wp:positionV relativeFrom="paragraph">
                <wp:posOffset>4485959</wp:posOffset>
              </wp:positionV>
              <wp:extent cx="409575" cy="10229850"/>
              <wp:effectExtent l="4763" t="0" r="0" b="0"/>
              <wp:wrapNone/>
              <wp:docPr id="12" name="Rectangle 12"/>
              <wp:cNvGraphicFramePr/>
              <a:graphic xmlns:a="http://schemas.openxmlformats.org/drawingml/2006/main">
                <a:graphicData uri="http://schemas.microsoft.com/office/word/2010/wordprocessingShape">
                  <wps:wsp>
                    <wps:cNvSpPr/>
                    <wps:spPr>
                      <a:xfrm rot="5400000">
                        <a:off x="0" y="0"/>
                        <a:ext cx="409575" cy="10229850"/>
                      </a:xfrm>
                      <a:prstGeom prst="rect">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31A923" id="Rectangle 12" o:spid="_x0000_s1026" style="position:absolute;margin-left:0;margin-top:353.25pt;width:32.25pt;height:805.5pt;rotation:90;z-index:251660799;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" fillcolor="#7ec492 [1944]" stroked="f" strokeweight="1.25pt">
              <v:fill color2="#7ec492 [1944]" rotate="t" angle="45" colors="0 #447552;.5 #65a978;1 #79ca90" focus="100%" type="gradient"/>
              <w10:wrap anchorx="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54AE558B"/>
    <w:multiLevelType w:val="hybridMultilevel"/>
    <w:tmpl w:val="4DC4E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632C12"/>
    <w:multiLevelType w:val="hybridMultilevel"/>
    <w:tmpl w:val="D4A8A978"/>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6A451C01"/>
    <w:multiLevelType w:val="hybridMultilevel"/>
    <w:tmpl w:val="393C0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8"/>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4"/>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EB8"/>
    <w:rsid w:val="00003137"/>
    <w:rsid w:val="00020378"/>
    <w:rsid w:val="001331D2"/>
    <w:rsid w:val="001547C3"/>
    <w:rsid w:val="001912B2"/>
    <w:rsid w:val="001B33DC"/>
    <w:rsid w:val="001B3CA8"/>
    <w:rsid w:val="00254CC5"/>
    <w:rsid w:val="00270255"/>
    <w:rsid w:val="00290347"/>
    <w:rsid w:val="00297169"/>
    <w:rsid w:val="002A0044"/>
    <w:rsid w:val="002F1BA5"/>
    <w:rsid w:val="003A445F"/>
    <w:rsid w:val="003A4FE1"/>
    <w:rsid w:val="003A6F5C"/>
    <w:rsid w:val="003C0801"/>
    <w:rsid w:val="003E403C"/>
    <w:rsid w:val="003F66FA"/>
    <w:rsid w:val="004211AB"/>
    <w:rsid w:val="004224CB"/>
    <w:rsid w:val="0043446C"/>
    <w:rsid w:val="0045607D"/>
    <w:rsid w:val="00474746"/>
    <w:rsid w:val="004C5368"/>
    <w:rsid w:val="004D5282"/>
    <w:rsid w:val="004F0E9B"/>
    <w:rsid w:val="00537E8E"/>
    <w:rsid w:val="00547E56"/>
    <w:rsid w:val="005A54FA"/>
    <w:rsid w:val="005B1543"/>
    <w:rsid w:val="005B2EAF"/>
    <w:rsid w:val="005B3755"/>
    <w:rsid w:val="0063272E"/>
    <w:rsid w:val="0063635F"/>
    <w:rsid w:val="00686EB8"/>
    <w:rsid w:val="006E67C4"/>
    <w:rsid w:val="006F2718"/>
    <w:rsid w:val="00720C18"/>
    <w:rsid w:val="007666AC"/>
    <w:rsid w:val="00786BFA"/>
    <w:rsid w:val="007B053B"/>
    <w:rsid w:val="007C1A32"/>
    <w:rsid w:val="007D770B"/>
    <w:rsid w:val="007E53A7"/>
    <w:rsid w:val="007F4B9C"/>
    <w:rsid w:val="007F6D58"/>
    <w:rsid w:val="008400AB"/>
    <w:rsid w:val="008A54D3"/>
    <w:rsid w:val="008A76BA"/>
    <w:rsid w:val="0090428B"/>
    <w:rsid w:val="00936D23"/>
    <w:rsid w:val="00953B2D"/>
    <w:rsid w:val="009F4536"/>
    <w:rsid w:val="00A23206"/>
    <w:rsid w:val="00A638EC"/>
    <w:rsid w:val="00A94C93"/>
    <w:rsid w:val="00AA133F"/>
    <w:rsid w:val="00AF6F77"/>
    <w:rsid w:val="00B55639"/>
    <w:rsid w:val="00B730B7"/>
    <w:rsid w:val="00BC1053"/>
    <w:rsid w:val="00BE0195"/>
    <w:rsid w:val="00C35A37"/>
    <w:rsid w:val="00CC0D58"/>
    <w:rsid w:val="00CF441E"/>
    <w:rsid w:val="00D5350B"/>
    <w:rsid w:val="00D664C4"/>
    <w:rsid w:val="00D701F7"/>
    <w:rsid w:val="00E75501"/>
    <w:rsid w:val="00ED246A"/>
    <w:rsid w:val="00F26AEB"/>
    <w:rsid w:val="00F8028B"/>
    <w:rsid w:val="00F9069F"/>
    <w:rsid w:val="00FC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17F515"/>
  <w15:chartTrackingRefBased/>
  <w15:docId w15:val="{AF863D34-CE47-4198-9575-3E81E3116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0D5672"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1C6194" w:themeColor="accent2" w:themeShade="BF"/>
      </w:pBdr>
      <w:spacing w:before="360" w:after="120"/>
      <w:outlineLvl w:val="1"/>
    </w:pPr>
    <w:rPr>
      <w:rFonts w:asciiTheme="majorHAnsi" w:eastAsiaTheme="majorEastAsia" w:hAnsiTheme="majorHAnsi" w:cstheme="majorBidi"/>
      <w:b/>
      <w:bCs/>
      <w:caps/>
      <w:color w:val="1C6194"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13666B"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0D5672"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1C6194"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13666B"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1C6194"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1C6194"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ListTable7Colorful-Accent1">
    <w:name w:val="List Table 7 Colorful Accent 1"/>
    <w:basedOn w:val="TableNormal"/>
    <w:uiPriority w:val="52"/>
    <w:pPr>
      <w:spacing w:after="0" w:line="240" w:lineRule="auto"/>
    </w:pPr>
    <w:rPr>
      <w:color w:val="1481AB"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CellMar>
        <w:top w:w="29" w:type="dxa"/>
        <w:bottom w:w="29"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CellMar>
        <w:top w:w="29" w:type="dxa"/>
        <w:bottom w:w="29" w:type="dxa"/>
      </w:tblCellMar>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CellMar>
        <w:top w:w="29" w:type="dxa"/>
        <w:bottom w:w="29" w:type="dxa"/>
      </w:tblCellMar>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1CADE4" w:themeColor="accent1"/>
      </w:tblBorders>
      <w:tblCellMar>
        <w:top w:w="29" w:type="dxa"/>
        <w:bottom w:w="29" w:type="dxa"/>
      </w:tblCellMar>
    </w:tblPr>
    <w:tblStylePr w:type="firstRow">
      <w:rPr>
        <w:b w:val="0"/>
        <w:bCs/>
      </w:rPr>
      <w:tblPr/>
      <w:tcPr>
        <w:tcBorders>
          <w:top w:val="nil"/>
          <w:left w:val="nil"/>
          <w:bottom w:val="single" w:sz="12" w:space="0" w:color="1CADE4" w:themeColor="accent1"/>
          <w:right w:val="nil"/>
          <w:insideH w:val="nil"/>
          <w:insideV w:val="nil"/>
          <w:tl2br w:val="nil"/>
          <w:tr2bl w:val="nil"/>
        </w:tcBorders>
      </w:tcPr>
    </w:tblStylePr>
    <w:tblStylePr w:type="lastRow">
      <w:rPr>
        <w:b/>
        <w:bCs/>
      </w:rPr>
      <w:tblPr/>
      <w:tcPr>
        <w:tcBorders>
          <w:top w:val="double" w:sz="2" w:space="0" w:color="76CDEE"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CellMar>
        <w:top w:w="29" w:type="dxa"/>
        <w:bottom w:w="29" w:type="dxa"/>
      </w:tblCellMar>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264356"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0D5672"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1481AB" w:themeColor="accent1" w:themeShade="BF"/>
        <w:bottom w:val="single" w:sz="4" w:space="10" w:color="1481AB" w:themeColor="accent1" w:themeShade="BF"/>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5A54FA"/>
    <w:rPr>
      <w:i/>
      <w:iCs/>
      <w:color w:val="0D5672" w:themeColor="accent1" w:themeShade="80"/>
    </w:rPr>
  </w:style>
  <w:style w:type="character" w:styleId="IntenseReference">
    <w:name w:val="Intense Reference"/>
    <w:basedOn w:val="DefaultParagraphFont"/>
    <w:uiPriority w:val="32"/>
    <w:semiHidden/>
    <w:unhideWhenUsed/>
    <w:rsid w:val="005A54FA"/>
    <w:rPr>
      <w:b/>
      <w:bCs/>
      <w:caps w:val="0"/>
      <w:smallCaps/>
      <w:color w:val="0D5672" w:themeColor="accent1" w:themeShade="80"/>
      <w:spacing w:val="5"/>
    </w:rPr>
  </w:style>
  <w:style w:type="paragraph" w:styleId="BlockText">
    <w:name w:val="Block Text"/>
    <w:basedOn w:val="Normal"/>
    <w:uiPriority w:val="99"/>
    <w:semiHidden/>
    <w:unhideWhenUsed/>
    <w:rsid w:val="005A54FA"/>
    <w:pPr>
      <w:pBdr>
        <w:top w:val="single" w:sz="2" w:space="10" w:color="0D5672" w:themeColor="accent1" w:themeShade="80"/>
        <w:left w:val="single" w:sz="2" w:space="10" w:color="0D5672" w:themeColor="accent1" w:themeShade="80"/>
        <w:bottom w:val="single" w:sz="2" w:space="10" w:color="0D5672" w:themeColor="accent1" w:themeShade="80"/>
        <w:right w:val="single" w:sz="2" w:space="10" w:color="0D5672" w:themeColor="accent1" w:themeShade="80"/>
      </w:pBdr>
      <w:ind w:left="1152" w:right="1152"/>
    </w:pPr>
    <w:rPr>
      <w:i/>
      <w:iCs/>
      <w:color w:val="0D5672" w:themeColor="accent1" w:themeShade="80"/>
    </w:rPr>
  </w:style>
  <w:style w:type="character" w:styleId="Hyperlink">
    <w:name w:val="Hyperlink"/>
    <w:basedOn w:val="DefaultParagraphFont"/>
    <w:uiPriority w:val="99"/>
    <w:semiHidden/>
    <w:unhideWhenUsed/>
    <w:rsid w:val="005A54FA"/>
    <w:rPr>
      <w:color w:val="215D4B"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B55639"/>
    <w:pPr>
      <w:ind w:left="720"/>
      <w:contextualSpacing/>
    </w:pPr>
  </w:style>
  <w:style w:type="table" w:styleId="GridTable7Colorful-Accent6">
    <w:name w:val="Grid Table 7 Colorful Accent 6"/>
    <w:basedOn w:val="TableNormal"/>
    <w:uiPriority w:val="52"/>
    <w:rsid w:val="00F26AEB"/>
    <w:pPr>
      <w:spacing w:after="0" w:line="240" w:lineRule="auto"/>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2-Accent6">
    <w:name w:val="Grid Table 2 Accent 6"/>
    <w:basedOn w:val="TableNormal"/>
    <w:uiPriority w:val="47"/>
    <w:rsid w:val="00F26AEB"/>
    <w:pPr>
      <w:spacing w:after="0" w:line="240" w:lineRule="auto"/>
    </w:pPr>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B584C3770246A5AEF9D524E5DDEF38"/>
        <w:category>
          <w:name w:val="General"/>
          <w:gallery w:val="placeholder"/>
        </w:category>
        <w:types>
          <w:type w:val="bbPlcHdr"/>
        </w:types>
        <w:behaviors>
          <w:behavior w:val="content"/>
        </w:behaviors>
        <w:guid w:val="{ADCA9158-8809-42F4-BE5C-48E4B6A7B003}"/>
      </w:docPartPr>
      <w:docPartBody>
        <w:p w:rsidR="00C271D3" w:rsidRDefault="00E2173D">
          <w:pPr>
            <w:pStyle w:val="DAB584C3770246A5AEF9D524E5DDEF38"/>
          </w:pPr>
          <w:r>
            <w:t>Date</w:t>
          </w:r>
        </w:p>
      </w:docPartBody>
    </w:docPart>
    <w:docPart>
      <w:docPartPr>
        <w:name w:val="6B992FA5BA7847AD9F65C7FF7B9856ED"/>
        <w:category>
          <w:name w:val="General"/>
          <w:gallery w:val="placeholder"/>
        </w:category>
        <w:types>
          <w:type w:val="bbPlcHdr"/>
        </w:types>
        <w:behaviors>
          <w:behavior w:val="content"/>
        </w:behaviors>
        <w:guid w:val="{0B639F23-96A6-41F8-9AE0-4B2BA79A9FA8}"/>
      </w:docPartPr>
      <w:docPartBody>
        <w:p w:rsidR="00C271D3" w:rsidRDefault="00E2173D">
          <w:pPr>
            <w:pStyle w:val="6B992FA5BA7847AD9F65C7FF7B9856ED"/>
          </w:pPr>
          <w:r>
            <w:t>Document subtitle</w:t>
          </w:r>
        </w:p>
      </w:docPartBody>
    </w:docPart>
    <w:docPart>
      <w:docPartPr>
        <w:name w:val="E149CC8746594328A177F32016811990"/>
        <w:category>
          <w:name w:val="General"/>
          <w:gallery w:val="placeholder"/>
        </w:category>
        <w:types>
          <w:type w:val="bbPlcHdr"/>
        </w:types>
        <w:behaviors>
          <w:behavior w:val="content"/>
        </w:behaviors>
        <w:guid w:val="{36562347-A454-4241-B11A-6C1102CEDCBF}"/>
      </w:docPartPr>
      <w:docPartBody>
        <w:p w:rsidR="00804E1C" w:rsidRDefault="00E47D02" w:rsidP="00E47D02">
          <w:pPr>
            <w:pStyle w:val="E149CC8746594328A177F32016811990"/>
          </w:pPr>
          <w:r w:rsidRPr="00A638EC">
            <w:t>Version</w:t>
          </w:r>
        </w:p>
      </w:docPartBody>
    </w:docPart>
    <w:docPart>
      <w:docPartPr>
        <w:name w:val="C18B45E9F44C4969B4DCC86E9670BF6F"/>
        <w:category>
          <w:name w:val="General"/>
          <w:gallery w:val="placeholder"/>
        </w:category>
        <w:types>
          <w:type w:val="bbPlcHdr"/>
        </w:types>
        <w:behaviors>
          <w:behavior w:val="content"/>
        </w:behaviors>
        <w:guid w:val="{47C420BE-F946-4504-9B24-F1F613CDA115}"/>
      </w:docPartPr>
      <w:docPartBody>
        <w:p w:rsidR="00804E1C" w:rsidRDefault="00E47D02" w:rsidP="00E47D02">
          <w:pPr>
            <w:pStyle w:val="C18B45E9F44C4969B4DCC86E9670BF6F"/>
          </w:pPr>
          <w:r w:rsidRPr="002A0044">
            <w:t>Tactical Marketing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73D"/>
    <w:rsid w:val="0014406F"/>
    <w:rsid w:val="00804E1C"/>
    <w:rsid w:val="008700D7"/>
    <w:rsid w:val="00A61E78"/>
    <w:rsid w:val="00C271D3"/>
    <w:rsid w:val="00DF4FFD"/>
    <w:rsid w:val="00E2173D"/>
    <w:rsid w:val="00E47D02"/>
    <w:rsid w:val="00EA7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137F55E5248BC88E1F8C2ADC02EC0">
    <w:name w:val="FF1137F55E5248BC88E1F8C2ADC02EC0"/>
  </w:style>
  <w:style w:type="paragraph" w:customStyle="1" w:styleId="02C3800797EE4A5584ADF9967A68F50A">
    <w:name w:val="02C3800797EE4A5584ADF9967A68F50A"/>
  </w:style>
  <w:style w:type="paragraph" w:customStyle="1" w:styleId="DAB584C3770246A5AEF9D524E5DDEF38">
    <w:name w:val="DAB584C3770246A5AEF9D524E5DDEF38"/>
  </w:style>
  <w:style w:type="paragraph" w:customStyle="1" w:styleId="80874BFE6B2A4AE2956D4F8805EA2D46">
    <w:name w:val="80874BFE6B2A4AE2956D4F8805EA2D46"/>
  </w:style>
  <w:style w:type="paragraph" w:customStyle="1" w:styleId="6B992FA5BA7847AD9F65C7FF7B9856ED">
    <w:name w:val="6B992FA5BA7847AD9F65C7FF7B9856ED"/>
  </w:style>
  <w:style w:type="paragraph" w:customStyle="1" w:styleId="F3268F4117DE46CA9A919E9D85F668A7">
    <w:name w:val="F3268F4117DE46CA9A919E9D85F668A7"/>
  </w:style>
  <w:style w:type="paragraph" w:customStyle="1" w:styleId="C32E5C00079B47458B18AF7B442A10BB">
    <w:name w:val="C32E5C00079B47458B18AF7B442A10BB"/>
  </w:style>
  <w:style w:type="paragraph" w:customStyle="1" w:styleId="5C96937048CA44CD9B09A4E4AB413D64">
    <w:name w:val="5C96937048CA44CD9B09A4E4AB413D64"/>
  </w:style>
  <w:style w:type="paragraph" w:customStyle="1" w:styleId="766465FB04AE4781B4DE635089D7DD83">
    <w:name w:val="766465FB04AE4781B4DE635089D7DD83"/>
  </w:style>
  <w:style w:type="paragraph" w:customStyle="1" w:styleId="49B68D04A4484610BD90A1ECFC469F0E">
    <w:name w:val="49B68D04A4484610BD90A1ECFC469F0E"/>
  </w:style>
  <w:style w:type="character" w:styleId="Emphasis">
    <w:name w:val="Emphasis"/>
    <w:basedOn w:val="DefaultParagraphFont"/>
    <w:uiPriority w:val="20"/>
    <w:rPr>
      <w:i/>
      <w:iCs/>
      <w:color w:val="595959" w:themeColor="text1" w:themeTint="A6"/>
    </w:rPr>
  </w:style>
  <w:style w:type="paragraph" w:customStyle="1" w:styleId="8040094190B448D08A00D415BCBC2037">
    <w:name w:val="8040094190B448D08A00D415BCBC2037"/>
  </w:style>
  <w:style w:type="paragraph" w:customStyle="1" w:styleId="B3CCBA9252F64A5A966DA147BB48C754">
    <w:name w:val="B3CCBA9252F64A5A966DA147BB48C754"/>
  </w:style>
  <w:style w:type="paragraph" w:customStyle="1" w:styleId="F333ECE232BB45428AC2EFB4D39268CD">
    <w:name w:val="F333ECE232BB45428AC2EFB4D39268CD"/>
  </w:style>
  <w:style w:type="paragraph" w:customStyle="1" w:styleId="CCAF3462FB1E42F1BD39848E8CD79EF3">
    <w:name w:val="CCAF3462FB1E42F1BD39848E8CD79EF3"/>
  </w:style>
  <w:style w:type="paragraph" w:customStyle="1" w:styleId="CE1520F50BC343E5B3F56EED5ED09E5E">
    <w:name w:val="CE1520F50BC343E5B3F56EED5ED09E5E"/>
  </w:style>
  <w:style w:type="paragraph" w:customStyle="1" w:styleId="0AF38078C5AC4CA69C453DD0A0A59250">
    <w:name w:val="0AF38078C5AC4CA69C453DD0A0A59250"/>
  </w:style>
  <w:style w:type="paragraph" w:customStyle="1" w:styleId="72DBA900685145CBA18670D6B20B86E2">
    <w:name w:val="72DBA900685145CBA18670D6B20B86E2"/>
  </w:style>
  <w:style w:type="paragraph" w:customStyle="1" w:styleId="9071E93FE3C64929B7E688C8AA08914F">
    <w:name w:val="9071E93FE3C64929B7E688C8AA08914F"/>
  </w:style>
  <w:style w:type="paragraph" w:customStyle="1" w:styleId="0FD5B3C31E3D411CA0132FDCE08236D6">
    <w:name w:val="0FD5B3C31E3D411CA0132FDCE08236D6"/>
  </w:style>
  <w:style w:type="paragraph" w:customStyle="1" w:styleId="89B93B0C49DA400F93CA9D1E5F4AF475">
    <w:name w:val="89B93B0C49DA400F93CA9D1E5F4AF475"/>
  </w:style>
  <w:style w:type="paragraph" w:customStyle="1" w:styleId="1B35D2F99CB74321A0E5E8E6004FF5E8">
    <w:name w:val="1B35D2F99CB74321A0E5E8E6004FF5E8"/>
  </w:style>
  <w:style w:type="paragraph" w:customStyle="1" w:styleId="D86C85CC53AF49F7BA8DB32E81BCDC3D">
    <w:name w:val="D86C85CC53AF49F7BA8DB32E81BCDC3D"/>
  </w:style>
  <w:style w:type="paragraph" w:customStyle="1" w:styleId="A403C4291F6545BF9D8D23D351E992D6">
    <w:name w:val="A403C4291F6545BF9D8D23D351E992D6"/>
  </w:style>
  <w:style w:type="paragraph" w:customStyle="1" w:styleId="BECCCE29119B441AB40607E1CD432D5F">
    <w:name w:val="BECCCE29119B441AB40607E1CD432D5F"/>
  </w:style>
  <w:style w:type="paragraph" w:customStyle="1" w:styleId="B0FFFD36A0054A358C95A3085446B5E3">
    <w:name w:val="B0FFFD36A0054A358C95A3085446B5E3"/>
  </w:style>
  <w:style w:type="paragraph" w:customStyle="1" w:styleId="2E1C1FA529AA4046962823E2357D28A0">
    <w:name w:val="2E1C1FA529AA4046962823E2357D28A0"/>
  </w:style>
  <w:style w:type="paragraph" w:customStyle="1" w:styleId="C264C73DFA03415FA33F1B4F5DAED54D">
    <w:name w:val="C264C73DFA03415FA33F1B4F5DAED54D"/>
  </w:style>
  <w:style w:type="paragraph" w:customStyle="1" w:styleId="03171723FBE1448789C20C7D1EECB9E9">
    <w:name w:val="03171723FBE1448789C20C7D1EECB9E9"/>
  </w:style>
  <w:style w:type="paragraph" w:customStyle="1" w:styleId="4D9832F3A1D54FDABDB98243C11421DA">
    <w:name w:val="4D9832F3A1D54FDABDB98243C11421DA"/>
  </w:style>
  <w:style w:type="paragraph" w:customStyle="1" w:styleId="4EA2397DC11A444498FFCAECA5C856F3">
    <w:name w:val="4EA2397DC11A444498FFCAECA5C856F3"/>
  </w:style>
  <w:style w:type="paragraph" w:customStyle="1" w:styleId="E9C9575DE39945AABC8FD9EEF944EBD4">
    <w:name w:val="E9C9575DE39945AABC8FD9EEF944EBD4"/>
  </w:style>
  <w:style w:type="paragraph" w:customStyle="1" w:styleId="3A412B1839EF4B58B1C798104BA71C80">
    <w:name w:val="3A412B1839EF4B58B1C798104BA71C80"/>
  </w:style>
  <w:style w:type="paragraph" w:customStyle="1" w:styleId="B295EDE46D8C477D9654E97EDF6E8DCE">
    <w:name w:val="B295EDE46D8C477D9654E97EDF6E8DCE"/>
  </w:style>
  <w:style w:type="paragraph" w:customStyle="1" w:styleId="1819152421244EBFA25CBD079EDDFBB7">
    <w:name w:val="1819152421244EBFA25CBD079EDDFBB7"/>
  </w:style>
  <w:style w:type="paragraph" w:customStyle="1" w:styleId="96454357FFCD45568B6301A8EA299C0B">
    <w:name w:val="96454357FFCD45568B6301A8EA299C0B"/>
  </w:style>
  <w:style w:type="paragraph" w:customStyle="1" w:styleId="A2A60872294E4B009DB8A96DCBE813C1">
    <w:name w:val="A2A60872294E4B009DB8A96DCBE813C1"/>
  </w:style>
  <w:style w:type="paragraph" w:customStyle="1" w:styleId="AEB749827B1A496EA78F64EEC270DE63">
    <w:name w:val="AEB749827B1A496EA78F64EEC270DE63"/>
  </w:style>
  <w:style w:type="paragraph" w:customStyle="1" w:styleId="A0FFE4947A1A465ABE5B9FAA79BA2012">
    <w:name w:val="A0FFE4947A1A465ABE5B9FAA79BA2012"/>
  </w:style>
  <w:style w:type="paragraph" w:customStyle="1" w:styleId="EA14EA17DDB74520B538AAAB05712358">
    <w:name w:val="EA14EA17DDB74520B538AAAB05712358"/>
  </w:style>
  <w:style w:type="paragraph" w:customStyle="1" w:styleId="D273AC667D5E42BBAB14BD87DF12F728">
    <w:name w:val="D273AC667D5E42BBAB14BD87DF12F728"/>
  </w:style>
  <w:style w:type="paragraph" w:customStyle="1" w:styleId="2644FB730429491280A87FA84375EE03">
    <w:name w:val="2644FB730429491280A87FA84375EE03"/>
  </w:style>
  <w:style w:type="paragraph" w:customStyle="1" w:styleId="E35D946E63D6447FADBD153DCABA25BF">
    <w:name w:val="E35D946E63D6447FADBD153DCABA25BF"/>
  </w:style>
  <w:style w:type="paragraph" w:customStyle="1" w:styleId="C6DFCA4C786B4A1B9A7DD608DE5C207A">
    <w:name w:val="C6DFCA4C786B4A1B9A7DD608DE5C207A"/>
  </w:style>
  <w:style w:type="paragraph" w:customStyle="1" w:styleId="306CFD75A2364EDCA2034580FBC32342">
    <w:name w:val="306CFD75A2364EDCA2034580FBC32342"/>
  </w:style>
  <w:style w:type="paragraph" w:customStyle="1" w:styleId="057CF929306241D1AD117827FABB73FA">
    <w:name w:val="057CF929306241D1AD117827FABB73FA"/>
  </w:style>
  <w:style w:type="paragraph" w:customStyle="1" w:styleId="65A73C712260469AB94CFD85125FFCE7">
    <w:name w:val="65A73C712260469AB94CFD85125FFCE7"/>
  </w:style>
  <w:style w:type="paragraph" w:customStyle="1" w:styleId="DAEE4BC451EC4463A470F3CE6BB85D1E">
    <w:name w:val="DAEE4BC451EC4463A470F3CE6BB85D1E"/>
  </w:style>
  <w:style w:type="paragraph" w:customStyle="1" w:styleId="978E585D3FC140D4A6F2D913EE42ACD0">
    <w:name w:val="978E585D3FC140D4A6F2D913EE42ACD0"/>
  </w:style>
  <w:style w:type="paragraph" w:customStyle="1" w:styleId="4780493B76394F6EB4352C6003B2FB17">
    <w:name w:val="4780493B76394F6EB4352C6003B2FB17"/>
  </w:style>
  <w:style w:type="paragraph" w:customStyle="1" w:styleId="99A4D55F9E99492AB7CAF4ED30BF8324">
    <w:name w:val="99A4D55F9E99492AB7CAF4ED30BF8324"/>
  </w:style>
  <w:style w:type="paragraph" w:customStyle="1" w:styleId="22D62DE49D45426184E8AFF56DB89B0C">
    <w:name w:val="22D62DE49D45426184E8AFF56DB89B0C"/>
  </w:style>
  <w:style w:type="paragraph" w:customStyle="1" w:styleId="13F845B5315E44A5BC3B2C298CE0B509">
    <w:name w:val="13F845B5315E44A5BC3B2C298CE0B509"/>
  </w:style>
  <w:style w:type="paragraph" w:customStyle="1" w:styleId="F5D76627CA7C4A97AE3C0C964BAF89BE">
    <w:name w:val="F5D76627CA7C4A97AE3C0C964BAF89BE"/>
  </w:style>
  <w:style w:type="paragraph" w:customStyle="1" w:styleId="4A6CC88F38524399BB385EC6DBA3FDCE">
    <w:name w:val="4A6CC88F38524399BB385EC6DBA3FDCE"/>
  </w:style>
  <w:style w:type="paragraph" w:customStyle="1" w:styleId="5A72F95724F04DBB9B65693EB7D37053">
    <w:name w:val="5A72F95724F04DBB9B65693EB7D37053"/>
  </w:style>
  <w:style w:type="paragraph" w:customStyle="1" w:styleId="573C503CDB114AD5999505D0AD15040F">
    <w:name w:val="573C503CDB114AD5999505D0AD15040F"/>
  </w:style>
  <w:style w:type="paragraph" w:customStyle="1" w:styleId="FE9DAA9C44EE4A3BB569FCC2D28A4250">
    <w:name w:val="FE9DAA9C44EE4A3BB569FCC2D28A4250"/>
  </w:style>
  <w:style w:type="paragraph" w:customStyle="1" w:styleId="1743EF24345B43A3A7BA1F13ACA8A6D2">
    <w:name w:val="1743EF24345B43A3A7BA1F13ACA8A6D2"/>
  </w:style>
  <w:style w:type="paragraph" w:customStyle="1" w:styleId="BC18C088667944289C50C76F3237D3D2">
    <w:name w:val="BC18C088667944289C50C76F3237D3D2"/>
  </w:style>
  <w:style w:type="paragraph" w:customStyle="1" w:styleId="C907CB8ACE3A4AE3BA1AA7CDDE5CB3C9">
    <w:name w:val="C907CB8ACE3A4AE3BA1AA7CDDE5CB3C9"/>
  </w:style>
  <w:style w:type="paragraph" w:customStyle="1" w:styleId="6DD628747B064134BC12A692BC615A1A">
    <w:name w:val="6DD628747B064134BC12A692BC615A1A"/>
  </w:style>
  <w:style w:type="paragraph" w:customStyle="1" w:styleId="0C345A45B8FB496BA80F1DAC80AF8C5A">
    <w:name w:val="0C345A45B8FB496BA80F1DAC80AF8C5A"/>
  </w:style>
  <w:style w:type="paragraph" w:customStyle="1" w:styleId="FE91A5017B5647C5AB7E97CD619870E3">
    <w:name w:val="FE91A5017B5647C5AB7E97CD619870E3"/>
  </w:style>
  <w:style w:type="paragraph" w:customStyle="1" w:styleId="C9E3FDD713A548E9906B997C938686A0">
    <w:name w:val="C9E3FDD713A548E9906B997C938686A0"/>
  </w:style>
  <w:style w:type="paragraph" w:customStyle="1" w:styleId="A3C8D1C8A65A4CAB8EEFAC4484DE270D">
    <w:name w:val="A3C8D1C8A65A4CAB8EEFAC4484DE270D"/>
  </w:style>
  <w:style w:type="paragraph" w:customStyle="1" w:styleId="857334A715294739B4360EC458714283">
    <w:name w:val="857334A715294739B4360EC458714283"/>
  </w:style>
  <w:style w:type="paragraph" w:customStyle="1" w:styleId="0A27D1CC26DC4D5FAD9247D869F8ED07">
    <w:name w:val="0A27D1CC26DC4D5FAD9247D869F8ED07"/>
  </w:style>
  <w:style w:type="paragraph" w:customStyle="1" w:styleId="D26BC6086FAC4379BE3595637BFA790A">
    <w:name w:val="D26BC6086FAC4379BE3595637BFA790A"/>
  </w:style>
  <w:style w:type="paragraph" w:customStyle="1" w:styleId="DD6A0EFA3AB04F609F8F3FEA28A20AC3">
    <w:name w:val="DD6A0EFA3AB04F609F8F3FEA28A20AC3"/>
  </w:style>
  <w:style w:type="paragraph" w:customStyle="1" w:styleId="79CDE322B8974FE0BADD76E49107AC2B">
    <w:name w:val="79CDE322B8974FE0BADD76E49107AC2B"/>
  </w:style>
  <w:style w:type="paragraph" w:customStyle="1" w:styleId="AEE044641E1C48EFBFA289A03108103D">
    <w:name w:val="AEE044641E1C48EFBFA289A03108103D"/>
  </w:style>
  <w:style w:type="paragraph" w:customStyle="1" w:styleId="46204D85392B497FAE5997C8AAB8F4ED">
    <w:name w:val="46204D85392B497FAE5997C8AAB8F4ED"/>
  </w:style>
  <w:style w:type="paragraph" w:customStyle="1" w:styleId="F74887861D0A4C268B39FD0CC61558CA">
    <w:name w:val="F74887861D0A4C268B39FD0CC61558CA"/>
  </w:style>
  <w:style w:type="paragraph" w:customStyle="1" w:styleId="CF71173B798B4DDEA66C9F9CDE514365">
    <w:name w:val="CF71173B798B4DDEA66C9F9CDE514365"/>
  </w:style>
  <w:style w:type="paragraph" w:customStyle="1" w:styleId="69671CB2C1BE41E4B85795F1C82E9649">
    <w:name w:val="69671CB2C1BE41E4B85795F1C82E9649"/>
  </w:style>
  <w:style w:type="paragraph" w:customStyle="1" w:styleId="E6BC3DCF192440C1915F79FEA2DEF49C">
    <w:name w:val="E6BC3DCF192440C1915F79FEA2DEF49C"/>
  </w:style>
  <w:style w:type="paragraph" w:customStyle="1" w:styleId="30097A24F3F0437EA6E7322BA045168B">
    <w:name w:val="30097A24F3F0437EA6E7322BA045168B"/>
  </w:style>
  <w:style w:type="paragraph" w:customStyle="1" w:styleId="9A14AB2C55D84864BEAB13D3EB9739FB">
    <w:name w:val="9A14AB2C55D84864BEAB13D3EB9739FB"/>
  </w:style>
  <w:style w:type="paragraph" w:customStyle="1" w:styleId="448BAC1624B940AF96A271868522C60D">
    <w:name w:val="448BAC1624B940AF96A271868522C60D"/>
  </w:style>
  <w:style w:type="paragraph" w:customStyle="1" w:styleId="6374BF887E0A40C386F308E4A1A06C0B">
    <w:name w:val="6374BF887E0A40C386F308E4A1A06C0B"/>
  </w:style>
  <w:style w:type="paragraph" w:customStyle="1" w:styleId="9B3EB52E44C642D1A48BBF6008861C56">
    <w:name w:val="9B3EB52E44C642D1A48BBF6008861C56"/>
  </w:style>
  <w:style w:type="paragraph" w:customStyle="1" w:styleId="F0072A5968B74CD6A8E67AC8B4702B11">
    <w:name w:val="F0072A5968B74CD6A8E67AC8B4702B11"/>
  </w:style>
  <w:style w:type="paragraph" w:customStyle="1" w:styleId="A74DFC7E580049D0B871708716B1F8A9">
    <w:name w:val="A74DFC7E580049D0B871708716B1F8A9"/>
  </w:style>
  <w:style w:type="paragraph" w:customStyle="1" w:styleId="58F3208B32D24E5A8F9397DA9C4B6FBA">
    <w:name w:val="58F3208B32D24E5A8F9397DA9C4B6FBA"/>
  </w:style>
  <w:style w:type="paragraph" w:customStyle="1" w:styleId="0F347CCF00C549A6B90FAD02C3E03C74">
    <w:name w:val="0F347CCF00C549A6B90FAD02C3E03C74"/>
  </w:style>
  <w:style w:type="paragraph" w:customStyle="1" w:styleId="FAB889A2A0A54B829AFB7054CB8F8ACB">
    <w:name w:val="FAB889A2A0A54B829AFB7054CB8F8ACB"/>
  </w:style>
  <w:style w:type="paragraph" w:customStyle="1" w:styleId="B2929A12EB0E4F3E99094A05AB24F724">
    <w:name w:val="B2929A12EB0E4F3E99094A05AB24F724"/>
  </w:style>
  <w:style w:type="paragraph" w:customStyle="1" w:styleId="54DD202FA36B4A0C9C5BD29D402A4CD8">
    <w:name w:val="54DD202FA36B4A0C9C5BD29D402A4CD8"/>
  </w:style>
  <w:style w:type="paragraph" w:customStyle="1" w:styleId="788B978780F3454BB98621F9FF26DF6F">
    <w:name w:val="788B978780F3454BB98621F9FF26DF6F"/>
  </w:style>
  <w:style w:type="paragraph" w:customStyle="1" w:styleId="6F11F676236C4703B6CB45A80B4509F3">
    <w:name w:val="6F11F676236C4703B6CB45A80B4509F3"/>
  </w:style>
  <w:style w:type="paragraph" w:customStyle="1" w:styleId="38E496EC3E4C4B04BCE75E2248305DAB">
    <w:name w:val="38E496EC3E4C4B04BCE75E2248305DAB"/>
  </w:style>
  <w:style w:type="paragraph" w:customStyle="1" w:styleId="31FF91C9D7154EFC96C0F09AD21A3EE2">
    <w:name w:val="31FF91C9D7154EFC96C0F09AD21A3EE2"/>
  </w:style>
  <w:style w:type="paragraph" w:customStyle="1" w:styleId="17FC46767BEB4D88A24C8F68136C7E9B">
    <w:name w:val="17FC46767BEB4D88A24C8F68136C7E9B"/>
  </w:style>
  <w:style w:type="paragraph" w:customStyle="1" w:styleId="29DF793448734F8295642553A8EACD98">
    <w:name w:val="29DF793448734F8295642553A8EACD98"/>
  </w:style>
  <w:style w:type="paragraph" w:customStyle="1" w:styleId="02E0F8D53538481890253CCE1A30E24D">
    <w:name w:val="02E0F8D53538481890253CCE1A30E24D"/>
  </w:style>
  <w:style w:type="paragraph" w:customStyle="1" w:styleId="831657CF800A4F9F809EB217BD781332">
    <w:name w:val="831657CF800A4F9F809EB217BD781332"/>
  </w:style>
  <w:style w:type="paragraph" w:customStyle="1" w:styleId="1430300CA2B84E7F861166CEBB6DDC48">
    <w:name w:val="1430300CA2B84E7F861166CEBB6DDC48"/>
  </w:style>
  <w:style w:type="paragraph" w:customStyle="1" w:styleId="B5335DF5602D4109ADB319B052789A7A">
    <w:name w:val="B5335DF5602D4109ADB319B052789A7A"/>
  </w:style>
  <w:style w:type="paragraph" w:customStyle="1" w:styleId="FAE43766FF0548EC988659AFC05F9D42">
    <w:name w:val="FAE43766FF0548EC988659AFC05F9D42"/>
  </w:style>
  <w:style w:type="paragraph" w:customStyle="1" w:styleId="902EB011018449B6ABE85A16CBB6DD85">
    <w:name w:val="902EB011018449B6ABE85A16CBB6DD85"/>
  </w:style>
  <w:style w:type="paragraph" w:customStyle="1" w:styleId="A185B8F2F10E40689DBADF151F48B8AC">
    <w:name w:val="A185B8F2F10E40689DBADF151F48B8AC"/>
  </w:style>
  <w:style w:type="character" w:styleId="PlaceholderText">
    <w:name w:val="Placeholder Text"/>
    <w:basedOn w:val="DefaultParagraphFont"/>
    <w:uiPriority w:val="2"/>
    <w:rPr>
      <w:i/>
      <w:iCs/>
      <w:color w:val="808080"/>
    </w:rPr>
  </w:style>
  <w:style w:type="paragraph" w:customStyle="1" w:styleId="873439FDC665490AA9843AF59527309B">
    <w:name w:val="873439FDC665490AA9843AF59527309B"/>
  </w:style>
  <w:style w:type="paragraph" w:customStyle="1" w:styleId="29367C4CF7E64B6EA6276746C94BD020">
    <w:name w:val="29367C4CF7E64B6EA6276746C94BD020"/>
  </w:style>
  <w:style w:type="paragraph" w:customStyle="1" w:styleId="EBF3960E81964A19B71B8740C3BDB507">
    <w:name w:val="EBF3960E81964A19B71B8740C3BDB507"/>
  </w:style>
  <w:style w:type="paragraph" w:customStyle="1" w:styleId="3A29A634CAF0443A93A54E971E5088CA">
    <w:name w:val="3A29A634CAF0443A93A54E971E5088CA"/>
  </w:style>
  <w:style w:type="paragraph" w:customStyle="1" w:styleId="C4A640F2CF9D40579B7F996958DA0F45">
    <w:name w:val="C4A640F2CF9D40579B7F996958DA0F45"/>
  </w:style>
  <w:style w:type="paragraph" w:customStyle="1" w:styleId="257A14E824B54FC6996265C5CD60B4D2">
    <w:name w:val="257A14E824B54FC6996265C5CD60B4D2"/>
  </w:style>
  <w:style w:type="paragraph" w:customStyle="1" w:styleId="E3EDA1130547460898D4F5034EC6BF17">
    <w:name w:val="E3EDA1130547460898D4F5034EC6BF17"/>
  </w:style>
  <w:style w:type="paragraph" w:customStyle="1" w:styleId="B9529E2888C14965B81219CCB10FFE6A">
    <w:name w:val="B9529E2888C14965B81219CCB10FFE6A"/>
  </w:style>
  <w:style w:type="paragraph" w:customStyle="1" w:styleId="FD77F482B1C3486AAC5D7917383CD51E">
    <w:name w:val="FD77F482B1C3486AAC5D7917383CD51E"/>
  </w:style>
  <w:style w:type="paragraph" w:customStyle="1" w:styleId="13074DE3337E4E32820FAC0F0FBE6154">
    <w:name w:val="13074DE3337E4E32820FAC0F0FBE6154"/>
  </w:style>
  <w:style w:type="paragraph" w:customStyle="1" w:styleId="8F98D5FBCABC4F419DFB4F598D40C412">
    <w:name w:val="8F98D5FBCABC4F419DFB4F598D40C412"/>
  </w:style>
  <w:style w:type="paragraph" w:customStyle="1" w:styleId="A8D15CE99D394501A951C4C08FBA1E37">
    <w:name w:val="A8D15CE99D394501A951C4C08FBA1E37"/>
  </w:style>
  <w:style w:type="paragraph" w:customStyle="1" w:styleId="DDFD4E3AF03449D4A7FE25FA7E274B37">
    <w:name w:val="DDFD4E3AF03449D4A7FE25FA7E274B37"/>
  </w:style>
  <w:style w:type="paragraph" w:customStyle="1" w:styleId="5EBC2D5501FE4470AC7FD6E4F1D7B6E0">
    <w:name w:val="5EBC2D5501FE4470AC7FD6E4F1D7B6E0"/>
  </w:style>
  <w:style w:type="paragraph" w:customStyle="1" w:styleId="BE68D4C090334BBC8F83D5475357C2F3">
    <w:name w:val="BE68D4C090334BBC8F83D5475357C2F3"/>
  </w:style>
  <w:style w:type="paragraph" w:customStyle="1" w:styleId="A48719F0F3B941F2B654A4682DC7557A">
    <w:name w:val="A48719F0F3B941F2B654A4682DC7557A"/>
  </w:style>
  <w:style w:type="paragraph" w:customStyle="1" w:styleId="FF8BC0E923364318B515CDEFB2FFE9CF">
    <w:name w:val="FF8BC0E923364318B515CDEFB2FFE9CF"/>
  </w:style>
  <w:style w:type="paragraph" w:customStyle="1" w:styleId="94409A63CCF346698C7E63310AE61B13">
    <w:name w:val="94409A63CCF346698C7E63310AE61B13"/>
  </w:style>
  <w:style w:type="paragraph" w:customStyle="1" w:styleId="89653C09D1F64F7C95C954B3D73EE4C0">
    <w:name w:val="89653C09D1F64F7C95C954B3D73EE4C0"/>
  </w:style>
  <w:style w:type="paragraph" w:customStyle="1" w:styleId="5017035D811A430B9D7024D0517CBAB0">
    <w:name w:val="5017035D811A430B9D7024D0517CBAB0"/>
  </w:style>
  <w:style w:type="paragraph" w:customStyle="1" w:styleId="CF2C3D86768F4D358D361F9D72FDA3A5">
    <w:name w:val="CF2C3D86768F4D358D361F9D72FDA3A5"/>
  </w:style>
  <w:style w:type="paragraph" w:customStyle="1" w:styleId="503A7A4DFF244ED8BB9B83151472028B">
    <w:name w:val="503A7A4DFF244ED8BB9B83151472028B"/>
  </w:style>
  <w:style w:type="paragraph" w:customStyle="1" w:styleId="18066B5FC7434985ABAC70B3DDFD83E8">
    <w:name w:val="18066B5FC7434985ABAC70B3DDFD83E8"/>
  </w:style>
  <w:style w:type="paragraph" w:customStyle="1" w:styleId="E71CADE1BF7842DDAD4F8978B41D78EA">
    <w:name w:val="E71CADE1BF7842DDAD4F8978B41D78EA"/>
  </w:style>
  <w:style w:type="paragraph" w:customStyle="1" w:styleId="DDD52AABFC8745D2BDC8479FE3172155">
    <w:name w:val="DDD52AABFC8745D2BDC8479FE3172155"/>
  </w:style>
  <w:style w:type="paragraph" w:customStyle="1" w:styleId="672BF30F6E1D4B94958DE8F71A67D01A">
    <w:name w:val="672BF30F6E1D4B94958DE8F71A67D01A"/>
  </w:style>
  <w:style w:type="paragraph" w:customStyle="1" w:styleId="E69B246746E64EE59787479718917F01">
    <w:name w:val="E69B246746E64EE59787479718917F01"/>
  </w:style>
  <w:style w:type="paragraph" w:customStyle="1" w:styleId="9DD189009CF74FEB89B05F519C2DCBF2">
    <w:name w:val="9DD189009CF74FEB89B05F519C2DCBF2"/>
  </w:style>
  <w:style w:type="paragraph" w:customStyle="1" w:styleId="3E3033E4F8664791844176B5044CAA8D">
    <w:name w:val="3E3033E4F8664791844176B5044CAA8D"/>
  </w:style>
  <w:style w:type="paragraph" w:customStyle="1" w:styleId="D391AA4BF9244654A8AD3A40E0042551">
    <w:name w:val="D391AA4BF9244654A8AD3A40E0042551"/>
  </w:style>
  <w:style w:type="paragraph" w:customStyle="1" w:styleId="A3FBFDEDAEAB45B29D31DA88999DA892">
    <w:name w:val="A3FBFDEDAEAB45B29D31DA88999DA892"/>
  </w:style>
  <w:style w:type="paragraph" w:customStyle="1" w:styleId="9CCDB3F7D0A74BEFB916AAF817C18B6C">
    <w:name w:val="9CCDB3F7D0A74BEFB916AAF817C18B6C"/>
  </w:style>
  <w:style w:type="paragraph" w:customStyle="1" w:styleId="7481227EAFE44111ABDB4B55D355A946">
    <w:name w:val="7481227EAFE44111ABDB4B55D355A946"/>
  </w:style>
  <w:style w:type="paragraph" w:customStyle="1" w:styleId="E149CC8746594328A177F32016811990">
    <w:name w:val="E149CC8746594328A177F32016811990"/>
    <w:rsid w:val="00E47D02"/>
  </w:style>
  <w:style w:type="paragraph" w:customStyle="1" w:styleId="6D86517BB8F340288DC82CC3C566AC03">
    <w:name w:val="6D86517BB8F340288DC82CC3C566AC03"/>
    <w:rsid w:val="00E47D02"/>
  </w:style>
  <w:style w:type="paragraph" w:customStyle="1" w:styleId="C18B45E9F44C4969B4DCC86E9670BF6F">
    <w:name w:val="C18B45E9F44C4969B4DCC86E9670BF6F"/>
    <w:rsid w:val="00E47D02"/>
  </w:style>
  <w:style w:type="paragraph" w:customStyle="1" w:styleId="E2DF1FA3E5594770A7A87CE437603F6E">
    <w:name w:val="E2DF1FA3E5594770A7A87CE437603F6E"/>
    <w:rsid w:val="00E47D02"/>
  </w:style>
  <w:style w:type="paragraph" w:customStyle="1" w:styleId="B22E06F6DCE4495FBE4A29D4905B0044">
    <w:name w:val="B22E06F6DCE4495FBE4A29D4905B0044"/>
    <w:rsid w:val="00E47D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29.11.2019</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276</TotalTime>
  <Pages>21</Pages>
  <Words>1761</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Team name:</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by a55</dc:subject>
  <dc:creator>Emilian-Mihai Alexandru</dc:creator>
  <cp:keywords>Problem description</cp:keywords>
  <cp:lastModifiedBy>DAMIAN</cp:lastModifiedBy>
  <cp:revision>20</cp:revision>
  <dcterms:created xsi:type="dcterms:W3CDTF">2019-09-12T13:13:00Z</dcterms:created>
  <dcterms:modified xsi:type="dcterms:W3CDTF">2019-11-29T18:36:00Z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